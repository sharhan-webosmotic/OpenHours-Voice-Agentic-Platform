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7AD" w:rsidRPr="005847D8" w:rsidRDefault="006231D5" w:rsidP="00DD17AD">
      <w:pPr>
        <w:pStyle w:val="Heading1NoToc"/>
        <w:jc w:val="center"/>
        <w:outlineLvl w:val="9"/>
      </w:pPr>
      <w:bookmarkStart w:id="3" w:name="_Toc231472578"/>
      <w:r w:rsidR="00DD17AD" w:rsidRPr="005847D8">
        <w:t>Table of Contents</w:t>
      </w:r>
      <w:bookmarkEnd w:id="3"/>
    </w:p>
    <w:sdt>
      <w:sdtPr>
        <w:rPr>
          <w:rFonts w:ascii="Calibri" w:eastAsia="Calibri" w:hAnsi="Calibri" w:cs="Calibri"/>
          <w:lang w:val="en" w:eastAsia="en-IN"/>
        </w:rPr>
        <w:alias w:val="Contents"/>
        <w:id w:val="-1459715162"/>
      </w:sdtPr>
      <w:sdtEndPr/>
      <w:sdtContent>
        <w:p w:rsidR="006231D5" w:rsidRDefault="00D12BD7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62478" w:history="1">
            <w:r w:rsidR="006231D5" w:rsidRPr="00F2405F">
              <w:rPr>
                <w:rStyle w:val="Hyperlink"/>
                <w:noProof/>
              </w:rPr>
              <w:t>1. Overview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_Toc239762478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79" w:history="1">
            <w:r w:rsidR="006231D5" w:rsidRPr="00F2405F">
              <w:rPr>
                <w:rStyle w:val="Hyperlink"/>
                <w:noProof/>
              </w:rPr>
              <w:t>2. User Roles and Features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_Toc239762479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0" w:history="1">
            <w:r w:rsidR="006231D5" w:rsidRPr="00F2405F">
              <w:rPr>
                <w:rStyle w:val="Hyperlink"/>
                <w:noProof/>
              </w:rPr>
              <w:t>3. Features Breakdown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1" w:history="1">
            <w:r w:rsidR="006231D5" w:rsidRPr="00F2405F">
              <w:rPr>
                <w:rStyle w:val="Hyperlink"/>
                <w:noProof/>
              </w:rPr>
              <w:t>Parent Mobile App (iOS and Android)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2" w:history="1">
            <w:r w:rsidR="006231D5" w:rsidRPr="00F2405F">
              <w:rPr>
                <w:rStyle w:val="Hyperlink"/>
                <w:noProof/>
              </w:rPr>
              <w:t>Parent Web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3" w:history="1">
            <w:r w:rsidR="006231D5" w:rsidRPr="00F2405F">
              <w:rPr>
                <w:rStyle w:val="Hyperlink"/>
                <w:noProof/>
              </w:rPr>
              <w:t>School Dashboard (Web)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4" w:history="1">
            <w:r w:rsidR="006231D5" w:rsidRPr="00F2405F">
              <w:rPr>
                <w:rStyle w:val="Hyperlink"/>
                <w:noProof/>
              </w:rPr>
              <w:t>ZENi5 Operations Console (Web)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5" w:history="1">
            <w:r w:rsidR="006231D5" w:rsidRPr="00F2405F">
              <w:rPr>
                <w:rStyle w:val="Hyperlink"/>
                <w:noProof/>
              </w:rPr>
              <w:t>Backend Platform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_Toc239762485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7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6" w:history="1">
            <w:r w:rsidR="006231D5" w:rsidRPr="00F2405F">
              <w:rPr>
                <w:rStyle w:val="Hyperlink"/>
                <w:noProof/>
              </w:rPr>
              <w:t>4. Flow Plan: Step-by-Step Workflow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_Toc239762486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7" w:history="1">
            <w:r w:rsidR="006231D5" w:rsidRPr="00F2405F">
              <w:rPr>
                <w:rStyle w:val="Hyperlink"/>
                <w:noProof/>
              </w:rPr>
              <w:t>Flow A: Parent Journey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_Toc239762487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8" w:history="1">
            <w:r w:rsidR="006231D5" w:rsidRPr="00F2405F">
              <w:rPr>
                <w:rStyle w:val="Hyperlink"/>
                <w:noProof/>
              </w:rPr>
              <w:t>Flow B: Paying With the Card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9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89" w:history="1">
            <w:r w:rsidR="006231D5" w:rsidRPr="00F2405F">
              <w:rPr>
                <w:rStyle w:val="Hyperlink"/>
                <w:noProof/>
              </w:rPr>
              <w:t>Flow C: Schools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_Toc239762489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10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0" w:history="1">
            <w:r w:rsidR="006231D5" w:rsidRPr="00F2405F">
              <w:rPr>
                <w:rStyle w:val="Hyperlink"/>
                <w:noProof/>
              </w:rPr>
              <w:t>Flow D: Operations Behind the Platform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11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1" w:history="1">
            <w:r w:rsidR="006231D5" w:rsidRPr="00F2405F">
              <w:rPr>
                <w:rStyle w:val="Hyperlink"/>
                <w:noProof/>
              </w:rPr>
              <w:t>5. Milestones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12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2" w:history="1">
            <w:r w:rsidR="006231D5" w:rsidRPr="00F2405F">
              <w:rPr>
                <w:rStyle w:val="Hyperlink"/>
                <w:noProof/>
              </w:rPr>
              <w:t>Milestone 1: Discovery and Architecture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12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3" w:history="1">
            <w:r w:rsidR="006231D5" w:rsidRPr="00F2405F">
              <w:rPr>
                <w:rStyle w:val="Hyperlink"/>
                <w:noProof/>
              </w:rPr>
              <w:t>Milestone 2: Foundation, Onboarding, and Schools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4" w:history="1">
            <w:r w:rsidR="006231D5" w:rsidRPr="00F2405F">
              <w:rPr>
                <w:rStyle w:val="Hyperlink"/>
                <w:noProof/>
              </w:rPr>
              <w:t>Milestone 3: Card and Pocket Money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13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5" w:history="1">
            <w:r w:rsidR="006231D5" w:rsidRPr="00F2405F">
              <w:rPr>
                <w:rStyle w:val="Hyperlink"/>
                <w:noProof/>
              </w:rPr>
              <w:t>Milestone 4: Insurance, Investments, and Benefits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_Toc239762495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6" w:history="1">
            <w:r w:rsidR="006231D5" w:rsidRPr="00F2405F">
              <w:rPr>
                <w:rStyle w:val="Hyperlink"/>
                <w:noProof/>
              </w:rPr>
              <w:t>Milestone 5: QA, Pilot, and Launch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_Toc239762496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14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7" w:history="1">
            <w:r w:rsidR="006231D5" w:rsidRPr="00F2405F">
              <w:rPr>
                <w:rStyle w:val="Hyperlink"/>
                <w:noProof/>
              </w:rPr>
              <w:t>6. Milestone and Payment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_Toc239762497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15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8" w:history="1">
            <w:r w:rsidR="006231D5" w:rsidRPr="00F2405F">
              <w:rPr>
                <w:rStyle w:val="Hyperlink"/>
                <w:noProof/>
              </w:rPr>
              <w:t>7. Technology Stack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_Toc239762498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15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499" w:history="1">
            <w:r w:rsidR="006231D5" w:rsidRPr="00F2405F">
              <w:rPr>
                <w:rStyle w:val="Hyperlink"/>
                <w:noProof/>
              </w:rPr>
              <w:t>8. Deliverables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_Toc239762499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0" w:history="1">
            <w:r w:rsidR="006231D5" w:rsidRPr="00F2405F">
              <w:rPr>
                <w:rStyle w:val="Hyperlink"/>
                <w:noProof/>
              </w:rPr>
              <w:t>9. Out of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_Toc239762500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16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1" w:history="1">
            <w:r w:rsidR="006231D5" w:rsidRPr="00F2405F">
              <w:rPr>
                <w:rStyle w:val="Hyperlink"/>
                <w:noProof/>
              </w:rPr>
              <w:t>10. Future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_Toc239762501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17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2" w:history="1">
            <w:r w:rsidR="006231D5" w:rsidRPr="00F2405F">
              <w:rPr>
                <w:rStyle w:val="Hyperlink"/>
                <w:noProof/>
              </w:rPr>
              <w:t>11. Client Responsibilities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_Toc239762502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3" w:history="1">
            <w:r w:rsidR="006231D5" w:rsidRPr="00F2405F">
              <w:rPr>
                <w:rStyle w:val="Hyperlink"/>
                <w:noProof/>
              </w:rPr>
              <w:t>12. General Notes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_Toc239762503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6231D5" w:rsidRDefault="0021462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lang w:val="en-IN" w:eastAsia="en-IN"/>
            </w:rPr>
          </w:pPr>
          <w:hyperlink w:anchor="_Toc239762504" w:history="1">
            <w:r w:rsidR="006231D5" w:rsidRPr="00F2405F">
              <w:rPr>
                <w:rStyle w:val="Hyperlink"/>
                <w:noProof/>
              </w:rPr>
              <w:t>Assumptions Made for This Scope</w:t>
            </w:r>
            <w:r w:rsidR="006231D5">
              <w:rPr>
                <w:noProof/>
              </w:rPr>
              <w:tab/>
            </w:r>
            <w:r w:rsidR="006231D5">
              <w:rPr>
                <w:noProof/>
              </w:rPr>
              <w:fldChar w:fldCharType="begin"/>
            </w:r>
            <w:r w:rsidR="006231D5">
              <w:rPr>
                <w:noProof/>
              </w:rPr>
              <w:instrText xml:space="preserve"> PAGEREF _Toc239762504 \h </w:instrText>
            </w:r>
            <w:r w:rsidR="006231D5">
              <w:rPr>
                <w:noProof/>
              </w:rPr>
            </w:r>
            <w:r w:rsidR="006231D5">
              <w:rPr>
                <w:noProof/>
              </w:rPr>
              <w:fldChar w:fldCharType="separate"/>
            </w:r>
            <w:r w:rsidR="006231D5">
              <w:rPr>
                <w:noProof/>
              </w:rPr>
              <w:t>18</w:t>
            </w:r>
            <w:r w:rsidR="006231D5">
              <w:rPr>
                <w:noProof/>
              </w:rPr>
              <w:fldChar w:fldCharType="end"/>
            </w:r>
          </w:hyperlink>
        </w:p>
        <w:p w:rsidR="00AE0443" w:rsidRDefault="00D12BD7">
          <w:pPr>
            <w:pageBreakBefore/>
            <w:spacing w:after="0" w:line="20" w:lineRule="exact"/>
          </w:pPr>
          <w:r>
            <w:lastRenderedPageBreak/>
            <w:fldChar w:fldCharType="end"/>
          </w:r>
        </w:p>
      </w:sdtContent>
    </w:sdt>
    <w:p>
      <w:r>
        <w:t>{{CONTENT}}</w:t>
      </w:r>
    </w:p>
    <w:sectPr w:rsidR="00AE0443" w:rsidSect="0048423E">
      <w:headerReference w:type="even" r:id="rId16"/>
      <w:headerReference w:type="default" r:id="rId17"/>
      <w:footerReference w:type="default" r:id="rId18"/>
      <w:pgSz w:w="12240" w:h="15840" w:code="1"/>
      <w:pgMar w:top="720" w:right="720" w:bottom="720" w:left="720" w:header="720" w:footer="6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4622" w:rsidRDefault="00214622" w:rsidP="00C0714C">
      <w:pPr>
        <w:spacing w:after="0" w:line="240" w:lineRule="auto"/>
      </w:pPr>
      <w:r>
        <w:separator/>
      </w:r>
    </w:p>
  </w:endnote>
  <w:endnote w:type="continuationSeparator" w:id="0">
    <w:p w:rsidR="00214622" w:rsidRDefault="00214622" w:rsidP="00C07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Borders>
        <w:top w:val="single" w:sz="4" w:space="0" w:color="auto"/>
      </w:tblBorders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8"/>
      <w:gridCol w:w="5392"/>
    </w:tblGrid>
    <w:tr w:rsidR="00F1709E" w:rsidTr="00087539">
      <w:trPr>
        <w:jc w:val="center"/>
      </w:trPr>
      <w:sdt>
        <w:sdtPr>
          <w:rPr>
            <w:color w:val="666666"/>
            <w:sz w:val="21"/>
            <w:szCs w:val="21"/>
            <w:highlight w:val="white"/>
            <w:lang w:val="en-US"/>
          </w:rPr>
          <w:alias w:val="Author"/>
          <w:tag w:val=""/>
          <w:id w:val="1534151868"/>
          <w:placeholder>
            <w:docPart w:val="A6BFF1883D2146E9AE638C08ED32083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5403" w:type="dxa"/>
              <w:vAlign w:val="center"/>
            </w:tcPr>
            <w:p w:rsidR="00F1709E" w:rsidRDefault="00F1709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F1709E">
                <w:rPr>
                  <w:color w:val="666666"/>
                  <w:sz w:val="21"/>
                  <w:szCs w:val="21"/>
                  <w:highlight w:val="white"/>
                  <w:lang w:val="en-US"/>
                </w:rPr>
                <w:t>© 2026 WebOsmotic. All rights reserved.</w:t>
              </w:r>
            </w:p>
          </w:tc>
        </w:sdtContent>
      </w:sdt>
      <w:tc>
        <w:tcPr>
          <w:tcW w:w="5387" w:type="dxa"/>
          <w:vAlign w:val="center"/>
        </w:tcPr>
        <w:p w:rsidR="00F1709E" w:rsidRDefault="00F1709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:rsidR="00F1709E" w:rsidRDefault="00F17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4622" w:rsidRDefault="00214622" w:rsidP="00C0714C">
      <w:pPr>
        <w:spacing w:after="0" w:line="240" w:lineRule="auto"/>
      </w:pPr>
      <w:r>
        <w:separator/>
      </w:r>
    </w:p>
  </w:footnote>
  <w:footnote w:type="continuationSeparator" w:id="0">
    <w:p w:rsidR="00214622" w:rsidRDefault="00214622" w:rsidP="00C07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3185" w:rsidRDefault="00214622">
    <w:pPr>
      <w:pStyle w:val="Header"/>
    </w:pPr>
    <w:r>
      <w:rPr>
        <w:noProof/>
      </w:rPr>
      <w:pict w14:anchorId="24799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2" o:spid="_x0000_s2050" type="#_x0000_t75" style="position:absolute;margin-left:0;margin-top:0;width:538.15pt;height:538.15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bottom w:w="115" w:type="dxa"/>
        <w:right w:w="58" w:type="dxa"/>
      </w:tblCellMar>
      <w:tblLook w:val="04A0" w:firstRow="1" w:lastRow="0" w:firstColumn="1" w:lastColumn="0" w:noHBand="0" w:noVBand="1"/>
    </w:tblPr>
    <w:tblGrid>
      <w:gridCol w:w="5395"/>
      <w:gridCol w:w="5395"/>
    </w:tblGrid>
    <w:tr w:rsidR="001E217C" w:rsidTr="003E4705">
      <w:tc>
        <w:tcPr>
          <w:tcW w:w="5395" w:type="dxa"/>
        </w:tcPr>
        <w:p w:rsidR="001E217C" w:rsidRDefault="001E217C">
          <w:pPr>
            <w:pStyle w:val="Header"/>
          </w:pPr>
          <w:r>
            <w:rPr>
              <w:noProof/>
            </w:rPr>
            <w:drawing>
              <wp:inline distT="0" distB="0" distL="0" distR="0" wp14:anchorId="354C06F8" wp14:editId="6137FFC1">
                <wp:extent cx="2449662" cy="679977"/>
                <wp:effectExtent l="0" t="0" r="0" b="0"/>
                <wp:docPr id="102517006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9662" cy="6799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5" w:type="dxa"/>
          <w:vAlign w:val="bottom"/>
        </w:tcPr>
        <w:p w:rsidR="001E217C" w:rsidRDefault="001E217C" w:rsidP="001E217C">
          <w:pPr>
            <w:pStyle w:val="Header"/>
            <w:jc w:val="right"/>
          </w:pPr>
        </w:p>
        <w:p w:rsidR="001E217C" w:rsidRPr="001E217C" w:rsidRDefault="001E217C" w:rsidP="001E217C">
          <w:pPr>
            <w:jc w:val="right"/>
            <w:rPr>
              <w:color w:val="21AAE9"/>
              <w:sz w:val="24"/>
              <w:szCs w:val="24"/>
            </w:rPr>
          </w:pP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  <w:vertAlign w:val="superscript"/>
            </w:rPr>
            <w:t>+</w:t>
          </w:r>
          <w:r>
            <w:rPr>
              <w:sz w:val="24"/>
              <w:szCs w:val="24"/>
            </w:rPr>
            <w:t xml:space="preserve"> years of </w:t>
          </w:r>
          <w:r>
            <w:rPr>
              <w:color w:val="21AAE9"/>
              <w:sz w:val="24"/>
              <w:szCs w:val="24"/>
            </w:rPr>
            <w:t>Innovative Excellence</w:t>
          </w:r>
        </w:p>
      </w:tc>
    </w:tr>
  </w:tbl>
  <w:p w:rsidR="00F1709E" w:rsidRDefault="000918B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040830" wp14:editId="228FC2C8">
              <wp:simplePos x="0" y="0"/>
              <wp:positionH relativeFrom="page">
                <wp:align>right</wp:align>
              </wp:positionH>
              <wp:positionV relativeFrom="paragraph">
                <wp:posOffset>-1146121</wp:posOffset>
              </wp:positionV>
              <wp:extent cx="708822" cy="656414"/>
              <wp:effectExtent l="0" t="0" r="0" b="10795"/>
              <wp:wrapNone/>
              <wp:docPr id="339238597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822" cy="656414"/>
                        <a:chOff x="0" y="0"/>
                        <a:chExt cx="708822" cy="656414"/>
                      </a:xfrm>
                    </wpg:grpSpPr>
                    <wpg:grpSp>
                      <wpg:cNvPr id="1337743763" name="Group 1337743763"/>
                      <wpg:cNvGrpSpPr/>
                      <wpg:grpSpPr>
                        <a:xfrm>
                          <a:off x="0" y="369651"/>
                          <a:ext cx="297815" cy="280670"/>
                          <a:chOff x="5196925" y="3630925"/>
                          <a:chExt cx="298150" cy="298150"/>
                        </a:xfrm>
                      </wpg:grpSpPr>
                      <wpg:grpSp>
                        <wpg:cNvPr id="1045140909" name="Group 1045140909"/>
                        <wpg:cNvGrpSpPr/>
                        <wpg:grpSpPr>
                          <a:xfrm>
                            <a:off x="5196934" y="3630934"/>
                            <a:ext cx="298132" cy="298132"/>
                            <a:chOff x="5196775" y="3630775"/>
                            <a:chExt cx="298425" cy="298425"/>
                          </a:xfrm>
                        </wpg:grpSpPr>
                        <wps:wsp>
                          <wps:cNvPr id="1916633042" name="Rectangle 1916633042"/>
                          <wps:cNvSpPr/>
                          <wps:spPr>
                            <a:xfrm>
                              <a:off x="5196775" y="3630775"/>
                              <a:ext cx="298425" cy="298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F1709E" w:rsidRDefault="00F1709E" w:rsidP="00F170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5628496" name="Group 665628496"/>
                          <wpg:cNvGrpSpPr/>
                          <wpg:grpSpPr>
                            <a:xfrm>
                              <a:off x="5196934" y="3630934"/>
                              <a:ext cx="298132" cy="298132"/>
                              <a:chOff x="5192325" y="3626325"/>
                              <a:chExt cx="307350" cy="307350"/>
                            </a:xfrm>
                          </wpg:grpSpPr>
                          <wps:wsp>
                            <wps:cNvPr id="1024010090" name="Rectangle 1024010090"/>
                            <wps:cNvSpPr/>
                            <wps:spPr>
                              <a:xfrm>
                                <a:off x="5192325" y="3626325"/>
                                <a:ext cx="307350" cy="30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F1709E" w:rsidRDefault="00F1709E" w:rsidP="00F170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0864837" name="Group 1570864837"/>
                            <wpg:cNvGrpSpPr/>
                            <wpg:grpSpPr>
                              <a:xfrm>
                                <a:off x="5197093" y="3631093"/>
                                <a:ext cx="297815" cy="297815"/>
                                <a:chOff x="0" y="0"/>
                                <a:chExt cx="297815" cy="297815"/>
                              </a:xfrm>
                            </wpg:grpSpPr>
                            <wps:wsp>
                              <wps:cNvPr id="1693680976" name="Rectangle 1693680976"/>
                              <wps:cNvSpPr/>
                              <wps:spPr>
                                <a:xfrm>
                                  <a:off x="0" y="0"/>
                                  <a:ext cx="297800" cy="29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:rsidR="00F1709E" w:rsidRDefault="00F1709E" w:rsidP="00F1709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7860963" name="Freeform: Shape 537860963"/>
                              <wps:cNvSpPr/>
                              <wps:spPr>
                                <a:xfrm>
                                  <a:off x="0" y="0"/>
                                  <a:ext cx="297815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297815" extrusionOk="0">
                                      <a:moveTo>
                                        <a:pt x="148883" y="297766"/>
                                      </a:moveTo>
                                      <a:lnTo>
                                        <a:pt x="101824" y="290176"/>
                                      </a:lnTo>
                                      <a:lnTo>
                                        <a:pt x="60954" y="269041"/>
                                      </a:lnTo>
                                      <a:lnTo>
                                        <a:pt x="28725" y="236812"/>
                                      </a:lnTo>
                                      <a:lnTo>
                                        <a:pt x="7590" y="195942"/>
                                      </a:lnTo>
                                      <a:lnTo>
                                        <a:pt x="0" y="148883"/>
                                      </a:lnTo>
                                      <a:lnTo>
                                        <a:pt x="7590" y="101824"/>
                                      </a:lnTo>
                                      <a:lnTo>
                                        <a:pt x="28725" y="60954"/>
                                      </a:lnTo>
                                      <a:lnTo>
                                        <a:pt x="60954" y="28725"/>
                                      </a:lnTo>
                                      <a:lnTo>
                                        <a:pt x="101824" y="7590"/>
                                      </a:lnTo>
                                      <a:lnTo>
                                        <a:pt x="148883" y="0"/>
                                      </a:lnTo>
                                      <a:lnTo>
                                        <a:pt x="195941" y="7590"/>
                                      </a:lnTo>
                                      <a:lnTo>
                                        <a:pt x="236811" y="28725"/>
                                      </a:lnTo>
                                      <a:lnTo>
                                        <a:pt x="269040" y="60954"/>
                                      </a:lnTo>
                                      <a:lnTo>
                                        <a:pt x="290176" y="101824"/>
                                      </a:lnTo>
                                      <a:lnTo>
                                        <a:pt x="297767" y="148883"/>
                                      </a:lnTo>
                                      <a:lnTo>
                                        <a:pt x="290176" y="195942"/>
                                      </a:lnTo>
                                      <a:lnTo>
                                        <a:pt x="269040" y="236812"/>
                                      </a:lnTo>
                                      <a:lnTo>
                                        <a:pt x="236811" y="269041"/>
                                      </a:lnTo>
                                      <a:lnTo>
                                        <a:pt x="195941" y="290176"/>
                                      </a:lnTo>
                                      <a:lnTo>
                                        <a:pt x="148883" y="297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AAE9"/>
                                </a:solidFill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s:wsp>
                      <wps:cNvPr id="2094395549" name="Freeform: Shape 2094395549"/>
                      <wps:cNvSpPr/>
                      <wps:spPr>
                        <a:xfrm>
                          <a:off x="282102" y="0"/>
                          <a:ext cx="426720" cy="656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673735" extrusionOk="0">
                              <a:moveTo>
                                <a:pt x="336794" y="673588"/>
                              </a:moveTo>
                              <a:lnTo>
                                <a:pt x="291093" y="670514"/>
                              </a:lnTo>
                              <a:lnTo>
                                <a:pt x="247260" y="661558"/>
                              </a:lnTo>
                              <a:lnTo>
                                <a:pt x="205698" y="647121"/>
                              </a:lnTo>
                              <a:lnTo>
                                <a:pt x="166807" y="627606"/>
                              </a:lnTo>
                              <a:lnTo>
                                <a:pt x="130989" y="603413"/>
                              </a:lnTo>
                              <a:lnTo>
                                <a:pt x="98644" y="574943"/>
                              </a:lnTo>
                              <a:lnTo>
                                <a:pt x="70175" y="542599"/>
                              </a:lnTo>
                              <a:lnTo>
                                <a:pt x="45982" y="506780"/>
                              </a:lnTo>
                              <a:lnTo>
                                <a:pt x="26466" y="467889"/>
                              </a:lnTo>
                              <a:lnTo>
                                <a:pt x="12030" y="426327"/>
                              </a:lnTo>
                              <a:lnTo>
                                <a:pt x="3074" y="382495"/>
                              </a:lnTo>
                              <a:lnTo>
                                <a:pt x="0" y="336794"/>
                              </a:lnTo>
                              <a:lnTo>
                                <a:pt x="3074" y="291093"/>
                              </a:lnTo>
                              <a:lnTo>
                                <a:pt x="12030" y="247261"/>
                              </a:lnTo>
                              <a:lnTo>
                                <a:pt x="26466" y="205698"/>
                              </a:lnTo>
                              <a:lnTo>
                                <a:pt x="45982" y="166807"/>
                              </a:lnTo>
                              <a:lnTo>
                                <a:pt x="70175" y="130989"/>
                              </a:lnTo>
                              <a:lnTo>
                                <a:pt x="98644" y="98644"/>
                              </a:lnTo>
                              <a:lnTo>
                                <a:pt x="130989" y="70175"/>
                              </a:lnTo>
                              <a:lnTo>
                                <a:pt x="166807" y="45982"/>
                              </a:lnTo>
                              <a:lnTo>
                                <a:pt x="205698" y="26466"/>
                              </a:lnTo>
                              <a:lnTo>
                                <a:pt x="247260" y="12030"/>
                              </a:lnTo>
                              <a:lnTo>
                                <a:pt x="291093" y="3074"/>
                              </a:lnTo>
                              <a:lnTo>
                                <a:pt x="336794" y="0"/>
                              </a:lnTo>
                              <a:lnTo>
                                <a:pt x="382495" y="3074"/>
                              </a:lnTo>
                              <a:lnTo>
                                <a:pt x="426383" y="12030"/>
                              </a:lnTo>
                              <a:lnTo>
                                <a:pt x="426383" y="661558"/>
                              </a:lnTo>
                              <a:lnTo>
                                <a:pt x="382495" y="670514"/>
                              </a:lnTo>
                              <a:lnTo>
                                <a:pt x="336794" y="673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040830" id="Group 9" o:spid="_x0000_s1030" style="position:absolute;margin-left:4.6pt;margin-top:-90.25pt;width:55.8pt;height:51.7pt;z-index:-251654144;mso-position-horizontal:right;mso-position-horizontal-relative:page" coordsize="7088,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">
              <v:group id="Group 1337743763" o:spid="_x0000_s1031" style="position:absolute;top:3696;width:2978;height:2807" coordorigin="51969,36309" coordsize="2981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">
                <v:group id="Group 1045140909" o:spid="_x0000_s1032" style="position:absolute;left:51969;top:36309;width:2981;height:2981" coordorigin="51967,36307" coordsize="2984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">
                  <v:rect id="Rectangle 1916633042" o:spid="_x0000_s1033" style="position:absolute;left:51967;top:36307;width:2985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" filled="f" stroked="f">
                    <v:textbox inset="2.53958mm,2.53958mm,2.53958mm,2.53958mm">
                      <w:txbxContent>
                        <w:p w:rsidR="00F1709E" w:rsidRDefault="00F1709E" w:rsidP="00F1709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65628496" o:spid="_x0000_s1034" style="position:absolute;left:51969;top:36309;width:2981;height:2981" coordorigin="51923,36263" coordsize="3073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">
                    <v:rect id="Rectangle 1024010090" o:spid="_x0000_s1035" style="position:absolute;left:51923;top:36263;width:3073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:rsidR="00F1709E" w:rsidRDefault="00F1709E" w:rsidP="00F1709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0864837" o:spid="_x0000_s1036" style="position:absolute;left:51970;top:36310;width:2979;height:2979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">
                      <v:rect id="Rectangle 1693680976" o:spid="_x0000_s1037" style="position:absolute;width:297800;height:297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" filled="f" strokecolor="white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:rsidR="00F1709E" w:rsidRDefault="00F1709E" w:rsidP="00F1709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37860963" o:spid="_x0000_s1038" style="position:absolute;width:297815;height:297815;visibility:visible;mso-wrap-style:square;v-text-anchor:middle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" path="m148883,297766r-47059,-7590l60954,269041,28725,236812,7590,195942,,148883,7590,101824,28725,60954,60954,28725,101824,7590,148883,r47058,7590l236811,28725r32229,32229l290176,101824r7591,47059l290176,195942r-21136,40870l236811,269041r-40870,21135l148883,297766xe" fillcolor="#20aae9" strokecolor="white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</v:group>
                </v:group>
              </v:group>
              <v:shape id="Freeform: Shape 2094395549" o:spid="_x0000_s1039" style="position:absolute;left:2821;width:4267;height:6564;visibility:visible;mso-wrap-style:square;v-text-anchor:middle" coordsize="42672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" path="m336794,673588r-45701,-3074l247260,661558,205698,647121,166807,627606,130989,603413,98644,574943,70175,542599,45982,506780,26466,467889,12030,426327,3074,382495,,336794,3074,291093r8956,-43832l26466,205698,45982,166807,70175,130989,98644,98644,130989,70175,166807,45982,205698,26466,247260,12030,291093,3074,336794,r45701,3074l426383,12030r,649528l382495,670514r-45701,3074xe" fillcolor="#20aae9" stroked="f">
                <v:path arrowok="t" o:extrusionok="f"/>
              </v:shape>
              <w10:wrap anchorx="page"/>
            </v:group>
          </w:pict>
        </mc:Fallback>
      </mc:AlternateContent>
    </w:r>
    <w:r w:rsidR="00214622">
      <w:rPr>
        <w:noProof/>
      </w:rPr>
      <w:pict w14:anchorId="0FE85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3" o:spid="_x0000_s2051" type="#_x0000_t75" style="position:absolute;margin-left:0;margin-top:0;width:538.15pt;height:538.15pt;z-index:-25165004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F41B8"/>
    <w:multiLevelType w:val="hybridMultilevel"/>
    <w:tmpl w:val="025A7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56"/>
    <w:multiLevelType w:val="hybridMultilevel"/>
    <w:tmpl w:val="85049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2955"/>
    <w:multiLevelType w:val="hybridMultilevel"/>
    <w:tmpl w:val="D2C0A65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 w15:restartNumberingAfterBreak="0">
    <w:nsid w:val="28F906F1"/>
    <w:multiLevelType w:val="hybridMultilevel"/>
    <w:tmpl w:val="EECE1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61B5"/>
    <w:multiLevelType w:val="hybridMultilevel"/>
    <w:tmpl w:val="68BEB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04805"/>
    <w:multiLevelType w:val="hybridMultilevel"/>
    <w:tmpl w:val="5C2EB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71BED"/>
    <w:multiLevelType w:val="hybridMultilevel"/>
    <w:tmpl w:val="F288DB9E"/>
    <w:lvl w:ilvl="0" w:tplc="E7B82E66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7096C272">
      <w:numFmt w:val="decimal"/>
      <w:lvlText w:val=""/>
      <w:lvlJc w:val="left"/>
    </w:lvl>
    <w:lvl w:ilvl="2" w:tplc="39C2132E">
      <w:numFmt w:val="decimal"/>
      <w:lvlText w:val=""/>
      <w:lvlJc w:val="left"/>
    </w:lvl>
    <w:lvl w:ilvl="3" w:tplc="2B70BE58">
      <w:numFmt w:val="decimal"/>
      <w:lvlText w:val=""/>
      <w:lvlJc w:val="left"/>
    </w:lvl>
    <w:lvl w:ilvl="4" w:tplc="BAE218B2">
      <w:numFmt w:val="decimal"/>
      <w:lvlText w:val=""/>
      <w:lvlJc w:val="left"/>
    </w:lvl>
    <w:lvl w:ilvl="5" w:tplc="A9D61B1E">
      <w:numFmt w:val="decimal"/>
      <w:lvlText w:val=""/>
      <w:lvlJc w:val="left"/>
    </w:lvl>
    <w:lvl w:ilvl="6" w:tplc="A58A1354">
      <w:numFmt w:val="decimal"/>
      <w:lvlText w:val=""/>
      <w:lvlJc w:val="left"/>
    </w:lvl>
    <w:lvl w:ilvl="7" w:tplc="01B86106">
      <w:numFmt w:val="decimal"/>
      <w:lvlText w:val=""/>
      <w:lvlJc w:val="left"/>
    </w:lvl>
    <w:lvl w:ilvl="8" w:tplc="937A41A4">
      <w:numFmt w:val="decimal"/>
      <w:lvlText w:val=""/>
      <w:lvlJc w:val="left"/>
    </w:lvl>
  </w:abstractNum>
  <w:abstractNum w:abstractNumId="7" w15:restartNumberingAfterBreak="0">
    <w:nsid w:val="4593538C"/>
    <w:multiLevelType w:val="hybridMultilevel"/>
    <w:tmpl w:val="D332A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47FEB"/>
    <w:multiLevelType w:val="hybridMultilevel"/>
    <w:tmpl w:val="50FAEC4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52D206AD"/>
    <w:multiLevelType w:val="hybridMultilevel"/>
    <w:tmpl w:val="B06A48CE"/>
    <w:lvl w:ilvl="0" w:tplc="6D06041C">
      <w:start w:val="1"/>
      <w:numFmt w:val="decimal"/>
      <w:lvlText w:val="%1."/>
      <w:lvlJc w:val="left"/>
      <w:pPr>
        <w:ind w:left="460" w:hanging="280"/>
      </w:pPr>
    </w:lvl>
    <w:lvl w:ilvl="1" w:tplc="262E0814">
      <w:numFmt w:val="decimal"/>
      <w:lvlText w:val=""/>
      <w:lvlJc w:val="left"/>
    </w:lvl>
    <w:lvl w:ilvl="2" w:tplc="39A86F0E">
      <w:numFmt w:val="decimal"/>
      <w:lvlText w:val=""/>
      <w:lvlJc w:val="left"/>
    </w:lvl>
    <w:lvl w:ilvl="3" w:tplc="CE8ECBCE">
      <w:numFmt w:val="decimal"/>
      <w:lvlText w:val=""/>
      <w:lvlJc w:val="left"/>
    </w:lvl>
    <w:lvl w:ilvl="4" w:tplc="45BA7364">
      <w:numFmt w:val="decimal"/>
      <w:lvlText w:val=""/>
      <w:lvlJc w:val="left"/>
    </w:lvl>
    <w:lvl w:ilvl="5" w:tplc="47502198">
      <w:numFmt w:val="decimal"/>
      <w:lvlText w:val=""/>
      <w:lvlJc w:val="left"/>
    </w:lvl>
    <w:lvl w:ilvl="6" w:tplc="16980BAA">
      <w:numFmt w:val="decimal"/>
      <w:lvlText w:val=""/>
      <w:lvlJc w:val="left"/>
    </w:lvl>
    <w:lvl w:ilvl="7" w:tplc="DE46B0E8">
      <w:numFmt w:val="decimal"/>
      <w:lvlText w:val=""/>
      <w:lvlJc w:val="left"/>
    </w:lvl>
    <w:lvl w:ilvl="8" w:tplc="3D5E8F54">
      <w:numFmt w:val="decimal"/>
      <w:lvlText w:val=""/>
      <w:lvlJc w:val="left"/>
    </w:lvl>
  </w:abstractNum>
  <w:abstractNum w:abstractNumId="10" w15:restartNumberingAfterBreak="0">
    <w:nsid w:val="576A3BFC"/>
    <w:multiLevelType w:val="hybridMultilevel"/>
    <w:tmpl w:val="F182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25EE7"/>
    <w:multiLevelType w:val="hybridMultilevel"/>
    <w:tmpl w:val="2AF8F542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</w:num>
  <w:num w:numId="4">
    <w:abstractNumId w:val="8"/>
  </w:num>
  <w:num w:numId="5">
    <w:abstractNumId w:val="11"/>
  </w:num>
  <w:num w:numId="6">
    <w:abstractNumId w:val="0"/>
  </w:num>
  <w:num w:numId="7">
    <w:abstractNumId w:val="5"/>
  </w:num>
  <w:num w:numId="8">
    <w:abstractNumId w:val="7"/>
  </w:num>
  <w:num w:numId="9">
    <w:abstractNumId w:val="1"/>
  </w:num>
  <w:num w:numId="10">
    <w:abstractNumId w:val="4"/>
  </w:num>
  <w:num w:numId="11">
    <w:abstractNumId w:val="3"/>
  </w:num>
  <w:num w:numId="12">
    <w:abstractNumId w:val="10"/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updateFields w:val="true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2E"/>
    <w:rsid w:val="00015C1F"/>
    <w:rsid w:val="000306E9"/>
    <w:rsid w:val="00036A0E"/>
    <w:rsid w:val="00087539"/>
    <w:rsid w:val="000918BB"/>
    <w:rsid w:val="00092BBF"/>
    <w:rsid w:val="00114BF8"/>
    <w:rsid w:val="0011610B"/>
    <w:rsid w:val="00151FE8"/>
    <w:rsid w:val="00174F60"/>
    <w:rsid w:val="00180238"/>
    <w:rsid w:val="0019257F"/>
    <w:rsid w:val="001E217C"/>
    <w:rsid w:val="00203F7C"/>
    <w:rsid w:val="00212B3B"/>
    <w:rsid w:val="00214622"/>
    <w:rsid w:val="002168E9"/>
    <w:rsid w:val="00262F2F"/>
    <w:rsid w:val="002778BF"/>
    <w:rsid w:val="002C3719"/>
    <w:rsid w:val="002F2023"/>
    <w:rsid w:val="00313370"/>
    <w:rsid w:val="003311E7"/>
    <w:rsid w:val="003412E6"/>
    <w:rsid w:val="003418D7"/>
    <w:rsid w:val="003507EA"/>
    <w:rsid w:val="0036636C"/>
    <w:rsid w:val="00380BC9"/>
    <w:rsid w:val="00384F29"/>
    <w:rsid w:val="00395F74"/>
    <w:rsid w:val="003C16A4"/>
    <w:rsid w:val="003E4705"/>
    <w:rsid w:val="004262E0"/>
    <w:rsid w:val="0044772D"/>
    <w:rsid w:val="00455409"/>
    <w:rsid w:val="0046661D"/>
    <w:rsid w:val="00473E6D"/>
    <w:rsid w:val="0048423E"/>
    <w:rsid w:val="00484605"/>
    <w:rsid w:val="004915D0"/>
    <w:rsid w:val="004B2C62"/>
    <w:rsid w:val="004C2821"/>
    <w:rsid w:val="004C4C5F"/>
    <w:rsid w:val="004D566C"/>
    <w:rsid w:val="004E0BEE"/>
    <w:rsid w:val="005461A6"/>
    <w:rsid w:val="005539CE"/>
    <w:rsid w:val="005847D8"/>
    <w:rsid w:val="005F71E0"/>
    <w:rsid w:val="0061111F"/>
    <w:rsid w:val="006231D5"/>
    <w:rsid w:val="0066447D"/>
    <w:rsid w:val="00691066"/>
    <w:rsid w:val="006A4590"/>
    <w:rsid w:val="006A5090"/>
    <w:rsid w:val="00713F81"/>
    <w:rsid w:val="007146B7"/>
    <w:rsid w:val="007375E9"/>
    <w:rsid w:val="00747C19"/>
    <w:rsid w:val="007A67CE"/>
    <w:rsid w:val="007B6DAE"/>
    <w:rsid w:val="007B6E37"/>
    <w:rsid w:val="007D4B05"/>
    <w:rsid w:val="007F56E3"/>
    <w:rsid w:val="00804774"/>
    <w:rsid w:val="00833A30"/>
    <w:rsid w:val="0086247C"/>
    <w:rsid w:val="00867E17"/>
    <w:rsid w:val="008847F9"/>
    <w:rsid w:val="008A6C52"/>
    <w:rsid w:val="008B10E3"/>
    <w:rsid w:val="008C3CD8"/>
    <w:rsid w:val="00901F3F"/>
    <w:rsid w:val="00917C72"/>
    <w:rsid w:val="0095392E"/>
    <w:rsid w:val="00964768"/>
    <w:rsid w:val="0097636C"/>
    <w:rsid w:val="00992062"/>
    <w:rsid w:val="009F1FBC"/>
    <w:rsid w:val="009F7965"/>
    <w:rsid w:val="00A012A9"/>
    <w:rsid w:val="00A50445"/>
    <w:rsid w:val="00A63185"/>
    <w:rsid w:val="00AD5796"/>
    <w:rsid w:val="00AD7C00"/>
    <w:rsid w:val="00AE0443"/>
    <w:rsid w:val="00AF5D17"/>
    <w:rsid w:val="00B21F48"/>
    <w:rsid w:val="00BB5F40"/>
    <w:rsid w:val="00BE65C3"/>
    <w:rsid w:val="00BE7AF4"/>
    <w:rsid w:val="00BF3499"/>
    <w:rsid w:val="00C0714C"/>
    <w:rsid w:val="00C10B6E"/>
    <w:rsid w:val="00C321DB"/>
    <w:rsid w:val="00C9156A"/>
    <w:rsid w:val="00CE7C99"/>
    <w:rsid w:val="00CF5CAE"/>
    <w:rsid w:val="00D04984"/>
    <w:rsid w:val="00D12BD7"/>
    <w:rsid w:val="00D14819"/>
    <w:rsid w:val="00D66B1A"/>
    <w:rsid w:val="00D81C6B"/>
    <w:rsid w:val="00D9419E"/>
    <w:rsid w:val="00DD17AD"/>
    <w:rsid w:val="00E06955"/>
    <w:rsid w:val="00E3171A"/>
    <w:rsid w:val="00E368E8"/>
    <w:rsid w:val="00E405C2"/>
    <w:rsid w:val="00E611DE"/>
    <w:rsid w:val="00E80659"/>
    <w:rsid w:val="00E9132F"/>
    <w:rsid w:val="00E9368A"/>
    <w:rsid w:val="00F07022"/>
    <w:rsid w:val="00F1709E"/>
    <w:rsid w:val="00F25ACE"/>
    <w:rsid w:val="00F438AF"/>
    <w:rsid w:val="00F43D49"/>
    <w:rsid w:val="00FA6D7C"/>
    <w:rsid w:val="00FE29A6"/>
    <w:rsid w:val="00FE5005"/>
    <w:rsid w:val="02EDE3BC"/>
    <w:rsid w:val="0D8F6C5C"/>
    <w:rsid w:val="0D90273E"/>
    <w:rsid w:val="13AEEDEB"/>
    <w:rsid w:val="17972035"/>
    <w:rsid w:val="24151180"/>
    <w:rsid w:val="25B0E1E1"/>
    <w:rsid w:val="27908944"/>
    <w:rsid w:val="2B57CA5D"/>
    <w:rsid w:val="2D4A7162"/>
    <w:rsid w:val="33ECE95D"/>
    <w:rsid w:val="38BFFD50"/>
    <w:rsid w:val="3919F6D6"/>
    <w:rsid w:val="41E7F4BE"/>
    <w:rsid w:val="4B75AEA7"/>
    <w:rsid w:val="4D0EA77B"/>
    <w:rsid w:val="4E948CA1"/>
    <w:rsid w:val="569A3364"/>
    <w:rsid w:val="5E5F2DC4"/>
    <w:rsid w:val="739CC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6427E558-C80A-47F7-A9BE-121EBA54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 w:line="280" w:lineRule="exac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92E"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en-IN"/>
    </w:rPr>
  </w:style>
  <w:style w:type="paragraph" w:styleId="Heading1">
    <w:name w:val="heading 1"/>
    <w:link w:val="Heading1Char"/>
    <w:uiPriority w:val="9"/>
    <w:qFormat/>
    <w:rsid w:val="00395F74"/>
    <w:pPr>
      <w:spacing w:before="320" w:after="160" w:line="240" w:lineRule="auto"/>
      <w:outlineLvl w:val="0"/>
    </w:pPr>
    <w:rPr>
      <w:rFonts w:ascii="Calibri" w:eastAsia="Calibri" w:hAnsi="Calibri" w:cs="Calibri"/>
      <w:b/>
      <w:bCs/>
      <w:color w:val="0F2A43"/>
      <w:sz w:val="30"/>
      <w:szCs w:val="30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395F74"/>
    <w:pPr>
      <w:spacing w:before="220" w:after="100" w:line="240" w:lineRule="auto"/>
      <w:outlineLvl w:val="1"/>
    </w:pPr>
    <w:rPr>
      <w:rFonts w:ascii="Calibri" w:eastAsia="Calibri" w:hAnsi="Calibri" w:cs="Calibri"/>
      <w:b/>
      <w:bCs/>
      <w:color w:val="2E75B6"/>
      <w:sz w:val="24"/>
      <w:szCs w:val="24"/>
      <w:lang w:val="en-IN" w:eastAsia="en-I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80" w:after="80" w:line="240" w:lineRule="auto"/>
      <w:outlineLvl w:val="2"/>
    </w:pPr>
    <w:rPr>
      <w:b/>
      <w:bCs/>
      <w:color w:val="0F2A43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61A6"/>
    <w:pPr>
      <w:spacing w:after="0" w:line="240" w:lineRule="auto"/>
      <w:contextualSpacing/>
    </w:pPr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A6"/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6C"/>
    <w:pPr>
      <w:numPr>
        <w:ilvl w:val="1"/>
      </w:numPr>
      <w:spacing w:after="120" w:line="240" w:lineRule="auto"/>
      <w:contextualSpacing/>
      <w:jc w:val="right"/>
    </w:pPr>
    <w:rPr>
      <w:rFonts w:eastAsiaTheme="minorEastAsia" w:cstheme="minorBidi"/>
      <w:b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97636C"/>
    <w:rPr>
      <w:rFonts w:eastAsiaTheme="minorEastAsia" w:cstheme="minorBidi"/>
      <w:b/>
      <w:caps/>
      <w:sz w:val="26"/>
      <w:szCs w:val="22"/>
    </w:rPr>
  </w:style>
  <w:style w:type="paragraph" w:styleId="Quote">
    <w:name w:val="Quote"/>
    <w:basedOn w:val="Normal"/>
    <w:next w:val="Normal"/>
    <w:link w:val="QuoteChar"/>
    <w:uiPriority w:val="12"/>
    <w:qFormat/>
    <w:rsid w:val="00B21F48"/>
    <w:pPr>
      <w:spacing w:before="200"/>
      <w:jc w:val="right"/>
    </w:pPr>
    <w:rPr>
      <w:iCs/>
      <w:color w:val="FFFFFF" w:themeColor="background1"/>
      <w:sz w:val="26"/>
    </w:rPr>
  </w:style>
  <w:style w:type="character" w:customStyle="1" w:styleId="QuoteChar">
    <w:name w:val="Quote Char"/>
    <w:basedOn w:val="DefaultParagraphFont"/>
    <w:link w:val="Quote"/>
    <w:uiPriority w:val="12"/>
    <w:rsid w:val="00B21F48"/>
    <w:rPr>
      <w:iCs/>
      <w:color w:val="FFFFFF" w:themeColor="background1"/>
      <w:sz w:val="26"/>
      <w:lang w:val="en-US"/>
    </w:rPr>
  </w:style>
  <w:style w:type="paragraph" w:customStyle="1" w:styleId="Quotecentred">
    <w:name w:val="Quote centred"/>
    <w:basedOn w:val="Quote"/>
    <w:next w:val="Normal"/>
    <w:link w:val="QuotecentredChar"/>
    <w:uiPriority w:val="12"/>
    <w:qFormat/>
    <w:rsid w:val="007F56E3"/>
    <w:pPr>
      <w:jc w:val="center"/>
    </w:p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2168E9"/>
    <w:pPr>
      <w:spacing w:after="0" w:line="240" w:lineRule="auto"/>
      <w:jc w:val="center"/>
    </w:pPr>
    <w:rPr>
      <w:b/>
      <w:sz w:val="32"/>
    </w:rPr>
  </w:style>
  <w:style w:type="character" w:customStyle="1" w:styleId="QuotecentredChar">
    <w:name w:val="Quote centred Char"/>
    <w:basedOn w:val="QuoteChar"/>
    <w:link w:val="Quotecentred"/>
    <w:uiPriority w:val="12"/>
    <w:rsid w:val="00804774"/>
    <w:rPr>
      <w:iCs/>
      <w:color w:val="FFFFFF" w:themeColor="background1"/>
      <w:sz w:val="26"/>
      <w:lang w:val="en-US"/>
    </w:rPr>
  </w:style>
  <w:style w:type="paragraph" w:styleId="Header">
    <w:name w:val="header"/>
    <w:basedOn w:val="Normal"/>
    <w:link w:val="HeaderChar"/>
    <w:uiPriority w:val="99"/>
    <w:rsid w:val="003412E6"/>
    <w:pPr>
      <w:spacing w:after="0" w:line="240" w:lineRule="auto"/>
    </w:pPr>
  </w:style>
  <w:style w:type="character" w:customStyle="1" w:styleId="ContactChar">
    <w:name w:val="Contact Char"/>
    <w:basedOn w:val="DefaultParagraphFont"/>
    <w:link w:val="Contact"/>
    <w:uiPriority w:val="14"/>
    <w:rsid w:val="002168E9"/>
    <w:rPr>
      <w:b/>
      <w:sz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B6E37"/>
    <w:rPr>
      <w:lang w:val="en-US"/>
    </w:rPr>
  </w:style>
  <w:style w:type="paragraph" w:styleId="Footer">
    <w:name w:val="footer"/>
    <w:basedOn w:val="Normal"/>
    <w:link w:val="FooterChar"/>
    <w:uiPriority w:val="99"/>
    <w:rsid w:val="003412E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37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F3499"/>
    <w:rPr>
      <w:color w:val="808080"/>
    </w:rPr>
  </w:style>
  <w:style w:type="table" w:styleId="TableGrid">
    <w:name w:val="Table Grid"/>
    <w:basedOn w:val="TableNormal"/>
    <w:uiPriority w:val="39"/>
    <w:rsid w:val="009763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onDarkBackground">
    <w:name w:val="Normal on Dark Background"/>
    <w:basedOn w:val="Normal"/>
    <w:link w:val="NormalonDarkBackgroundChar"/>
    <w:uiPriority w:val="13"/>
    <w:qFormat/>
    <w:rsid w:val="00F07022"/>
    <w:pPr>
      <w:spacing w:line="240" w:lineRule="auto"/>
    </w:pPr>
    <w:rPr>
      <w:noProof/>
      <w:color w:val="FFFFFF" w:themeColor="background1"/>
    </w:rPr>
  </w:style>
  <w:style w:type="character" w:customStyle="1" w:styleId="NormalonDarkBackgroundChar">
    <w:name w:val="Normal on Dark Background Char"/>
    <w:basedOn w:val="DefaultParagraphFont"/>
    <w:link w:val="NormalonDarkBackground"/>
    <w:uiPriority w:val="13"/>
    <w:rsid w:val="00804774"/>
    <w:rPr>
      <w:noProof/>
      <w:color w:val="FFFFFF" w:themeColor="background1"/>
    </w:rPr>
  </w:style>
  <w:style w:type="paragraph" w:customStyle="1" w:styleId="Graphic">
    <w:name w:val="Graphic"/>
    <w:basedOn w:val="Normal"/>
    <w:link w:val="GraphicChar"/>
    <w:qFormat/>
    <w:rsid w:val="00747C19"/>
    <w:pPr>
      <w:keepNext/>
      <w:spacing w:after="240"/>
    </w:pPr>
  </w:style>
  <w:style w:type="paragraph" w:customStyle="1" w:styleId="Style1">
    <w:name w:val="Style1"/>
    <w:basedOn w:val="Graphic"/>
    <w:link w:val="Style1Char"/>
    <w:qFormat/>
    <w:rsid w:val="007D4B05"/>
    <w:pPr>
      <w:spacing w:after="720"/>
    </w:pPr>
  </w:style>
  <w:style w:type="character" w:customStyle="1" w:styleId="GraphicChar">
    <w:name w:val="Graphic Char"/>
    <w:basedOn w:val="DefaultParagraphFont"/>
    <w:link w:val="Graphic"/>
    <w:rsid w:val="00747C19"/>
    <w:rPr>
      <w:sz w:val="22"/>
      <w:lang w:val="en-US"/>
    </w:rPr>
  </w:style>
  <w:style w:type="character" w:customStyle="1" w:styleId="Style1Char">
    <w:name w:val="Style1 Char"/>
    <w:basedOn w:val="GraphicChar"/>
    <w:link w:val="Style1"/>
    <w:rsid w:val="007D4B05"/>
    <w:rPr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5F74"/>
    <w:rPr>
      <w:rFonts w:ascii="Calibri" w:eastAsia="Calibri" w:hAnsi="Calibri" w:cs="Calibri"/>
      <w:b/>
      <w:bCs/>
      <w:color w:val="0F2A43"/>
      <w:sz w:val="30"/>
      <w:szCs w:val="30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5F74"/>
    <w:rPr>
      <w:rFonts w:ascii="Calibri" w:eastAsia="Calibri" w:hAnsi="Calibri" w:cs="Calibri"/>
      <w:b/>
      <w:bCs/>
      <w:color w:val="2E75B6"/>
      <w:sz w:val="24"/>
      <w:szCs w:val="24"/>
      <w:lang w:val="en-IN" w:eastAsia="en-IN"/>
    </w:rPr>
  </w:style>
  <w:style w:type="paragraph" w:styleId="ListParagraph">
    <w:name w:val="List Paragraph"/>
    <w:qFormat/>
    <w:rsid w:val="005847D8"/>
    <w:pPr>
      <w:spacing w:before="120" w:after="120" w:line="240" w:lineRule="auto"/>
    </w:pPr>
    <w:rPr>
      <w:rFonts w:ascii="Calibri" w:eastAsia="Calibri" w:hAnsi="Calibri" w:cs="Calibri"/>
      <w:color w:val="44515E"/>
      <w:sz w:val="22"/>
      <w:szCs w:val="22"/>
      <w:lang w:val="en-IN" w:eastAsia="en-IN"/>
    </w:rPr>
  </w:style>
  <w:style w:type="character" w:styleId="Hyperlink">
    <w:name w:val="Hyperlink"/>
    <w:uiPriority w:val="99"/>
    <w:unhideWhenUsed/>
    <w:rsid w:val="00395F74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D17A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3557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D17AD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17AD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D17AD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customStyle="1" w:styleId="Heading1NoTOC">
    <w:name w:val="Heading 1 No TOC"/>
    <w:basedOn w:val="Heading1"/>
    <w:next w:val="Normal"/>
    <w:qFormat/>
    <w:pPr>
      <w:outlineLvl w:val="9"/>
    </w:pPr>
  </w:style>
  <w:style w:type="paragraph" w:customStyle="1" w:styleId="Heading1NoToc">
    <w:name w:val="Heading 1 No TOC"/>
    <w:basedOn w:val="Heading1"/>
    <w:next w:val="Normal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vesh%20Modi\AppData\Roaming\Microsoft\Templates\Handy-person%20new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BFF1883D2146E9AE638C08ED32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3B99A-EAC2-482A-9106-D11024019ECF}"/>
      </w:docPartPr>
      <w:docPartBody>
        <w:p w:rsidR="00586413" w:rsidRDefault="00C140C9" w:rsidP="00C140C9">
          <w:pPr>
            <w:pStyle w:val="A6BFF1883D2146E9AE638C08ED32083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C9"/>
    <w:rsid w:val="000D2BA8"/>
    <w:rsid w:val="001A1D34"/>
    <w:rsid w:val="00455409"/>
    <w:rsid w:val="00586413"/>
    <w:rsid w:val="005F5474"/>
    <w:rsid w:val="0061068E"/>
    <w:rsid w:val="006B530B"/>
    <w:rsid w:val="0070437D"/>
    <w:rsid w:val="007146B7"/>
    <w:rsid w:val="007F5C25"/>
    <w:rsid w:val="008016DC"/>
    <w:rsid w:val="009A65F6"/>
    <w:rsid w:val="009C0B2A"/>
    <w:rsid w:val="009F1FBC"/>
    <w:rsid w:val="009F7965"/>
    <w:rsid w:val="00A73000"/>
    <w:rsid w:val="00AD5796"/>
    <w:rsid w:val="00B2073B"/>
    <w:rsid w:val="00B96E7B"/>
    <w:rsid w:val="00BB5F40"/>
    <w:rsid w:val="00C140C9"/>
    <w:rsid w:val="00CE7C99"/>
    <w:rsid w:val="00E3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40C9"/>
    <w:rPr>
      <w:color w:val="808080"/>
    </w:rPr>
  </w:style>
  <w:style w:type="paragraph" w:customStyle="1" w:styleId="A6BFF1883D2146E9AE638C08ED320834">
    <w:name w:val="A6BFF1883D2146E9AE638C08ED320834"/>
    <w:rsid w:val="00C140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Handyperson newsletter">
      <a:dk1>
        <a:sysClr val="windowText" lastClr="000000"/>
      </a:dk1>
      <a:lt1>
        <a:sysClr val="window" lastClr="FFFFFF"/>
      </a:lt1>
      <a:dk2>
        <a:srgbClr val="154875"/>
      </a:dk2>
      <a:lt2>
        <a:srgbClr val="FFFFFF"/>
      </a:lt2>
      <a:accent1>
        <a:srgbClr val="154875"/>
      </a:accent1>
      <a:accent2>
        <a:srgbClr val="8CD0E0"/>
      </a:accent2>
      <a:accent3>
        <a:srgbClr val="00A1CD"/>
      </a:accent3>
      <a:accent4>
        <a:srgbClr val="FFFFFF"/>
      </a:accent4>
      <a:accent5>
        <a:srgbClr val="FFFFFF"/>
      </a:accent5>
      <a:accent6>
        <a:srgbClr val="FFFFFF"/>
      </a:accent6>
      <a:hlink>
        <a:srgbClr val="154875"/>
      </a:hlink>
      <a:folHlink>
        <a:srgbClr val="FF0000"/>
      </a:folHlink>
    </a:clrScheme>
    <a:fontScheme name="Arial">
      <a:majorFont>
        <a:latin typeface="Calibri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Calibri"/>
        <a:font script="Hebr" typeface="Calib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ajorFont>
      <a:minorFont>
        <a:latin typeface="Calibri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Calibri"/>
        <a:font script="Hebr" typeface="Calibri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Calibri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E65F8-5F14-4359-8877-6DD3133FAD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0D0A5-D0EE-46C7-B19C-029C031AE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1A3424C1-F0F8-4FB4-81E8-5D816181F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9BF6D0-2DD7-4463-8175-BFAF8661A1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Handy-person newsletter.dotx</Template>
  <TotalTime>70</TotalTime>
  <Pages>19</Pages>
  <Words>4612</Words>
  <Characters>26289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WebOsmotic. All rights reserved.</dc:creator>
  <cp:keywords/>
  <dc:description/>
  <cp:lastModifiedBy>DESK0060</cp:lastModifiedBy>
  <cp:revision>21</cp:revision>
  <dcterms:created xsi:type="dcterms:W3CDTF">2026-06-04T07:43:00Z</dcterms:created>
  <dcterms:modified xsi:type="dcterms:W3CDTF">2026-09-08T06:53:00Z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40de5366-605d-4a3b-a706-fe6c95793751</vt:lpwstr>
  </property>
</Properties>
</file>