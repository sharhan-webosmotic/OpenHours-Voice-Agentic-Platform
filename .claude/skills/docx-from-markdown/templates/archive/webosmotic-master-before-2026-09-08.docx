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0B042" w14:textId="62332873" w:rsidR="00713F81" w:rsidRPr="005847D8" w:rsidRDefault="0095392E" w:rsidP="00747C19">
      <w:pPr>
        <w:pStyle w:val="Graphic"/>
      </w:pPr>
      <w:r w:rsidRPr="005847D8">
        <w:rPr>
          <w:noProof/>
        </w:rPr>
        <w:drawing>
          <wp:anchor distT="0" distB="0" distL="0" distR="0" simplePos="0" relativeHeight="251667456" behindDoc="1" locked="0" layoutInCell="1" hidden="0" allowOverlap="1" wp14:anchorId="5FA3AD20" wp14:editId="44480640">
            <wp:simplePos x="228600" y="457200"/>
            <wp:positionH relativeFrom="margin">
              <wp:align>center</wp:align>
            </wp:positionH>
            <wp:positionV relativeFrom="margin">
              <wp:align>top</wp:align>
            </wp:positionV>
            <wp:extent cx="2536259" cy="703162"/>
            <wp:effectExtent l="0" t="0" r="0" b="0"/>
            <wp:wrapSquare wrapText="bothSides"/>
            <wp:docPr id="150890758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07585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6259" cy="7031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FCC279" w14:textId="77777777" w:rsidR="0095392E" w:rsidRPr="005847D8" w:rsidRDefault="0095392E" w:rsidP="0095392E">
      <w:pPr>
        <w:spacing w:after="0" w:line="240" w:lineRule="auto"/>
        <w:textDirection w:val="btLr"/>
      </w:pPr>
    </w:p>
    <w:p w14:paraId="6C31EDE4" w14:textId="2C886839" w:rsidR="0095392E" w:rsidRPr="005847D8" w:rsidRDefault="0095392E" w:rsidP="0095392E">
      <w:pPr>
        <w:spacing w:after="0" w:line="240" w:lineRule="auto"/>
        <w:textDirection w:val="btLr"/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313370" w:rsidRPr="005847D8" w14:paraId="2ED50639" w14:textId="77777777" w:rsidTr="000306E9">
        <w:trPr>
          <w:trHeight w:val="80"/>
        </w:trPr>
        <w:tc>
          <w:tcPr>
            <w:tcW w:w="5000" w:type="pct"/>
          </w:tcPr>
          <w:p w14:paraId="5C11B837" w14:textId="53D9A71C" w:rsidR="008C3CD8" w:rsidRPr="005847D8" w:rsidRDefault="00313370" w:rsidP="0095392E">
            <w:pPr>
              <w:rPr>
                <w:b/>
                <w:bCs/>
                <w:color w:val="434343"/>
                <w:sz w:val="20"/>
                <w:szCs w:val="20"/>
                <w:highlight w:val="yellow"/>
              </w:rPr>
            </w:pPr>
            <w:r w:rsidRPr="005847D8">
              <w:rPr>
                <w:b/>
                <w:bCs/>
                <w:color w:val="434343"/>
                <w:sz w:val="16"/>
                <w:szCs w:val="16"/>
                <w:highlight w:val="yellow"/>
              </w:rPr>
              <w:t xml:space="preserve"> </w:t>
            </w:r>
          </w:p>
        </w:tc>
      </w:tr>
      <w:tr w:rsidR="0095392E" w:rsidRPr="005847D8" w14:paraId="42FBDF5A" w14:textId="77777777" w:rsidTr="000306E9">
        <w:trPr>
          <w:trHeight w:val="2303"/>
        </w:trPr>
        <w:tc>
          <w:tcPr>
            <w:tcW w:w="5000" w:type="pct"/>
          </w:tcPr>
          <w:p w14:paraId="6A686BC9" w14:textId="7C038077" w:rsidR="0066447D" w:rsidRPr="005847D8" w:rsidRDefault="003311E7" w:rsidP="0095392E">
            <w:pPr>
              <w:rPr>
                <w:b/>
                <w:bCs/>
                <w:color w:val="434343"/>
                <w:sz w:val="82"/>
                <w:szCs w:val="82"/>
              </w:rPr>
            </w:pPr>
            <w:r w:rsidRPr="005847D8">
              <w:rPr>
                <w:b/>
                <w:bCs/>
                <w:color w:val="434343"/>
                <w:sz w:val="82"/>
                <w:szCs w:val="82"/>
                <w:highlight w:val="yellow"/>
              </w:rPr>
              <w:t>[Workscope &amp; Budget Proposal</w:t>
            </w:r>
            <w:r w:rsidR="00313370" w:rsidRPr="005847D8">
              <w:rPr>
                <w:b/>
                <w:bCs/>
                <w:color w:val="434343"/>
                <w:sz w:val="82"/>
                <w:szCs w:val="82"/>
                <w:highlight w:val="yellow"/>
              </w:rPr>
              <w:t>]</w:t>
            </w:r>
          </w:p>
        </w:tc>
      </w:tr>
      <w:tr w:rsidR="003311E7" w:rsidRPr="005847D8" w14:paraId="12646250" w14:textId="77777777" w:rsidTr="000306E9">
        <w:trPr>
          <w:trHeight w:val="648"/>
        </w:trPr>
        <w:tc>
          <w:tcPr>
            <w:tcW w:w="5000" w:type="pct"/>
          </w:tcPr>
          <w:p w14:paraId="6876032A" w14:textId="5D5409A9" w:rsidR="0066447D" w:rsidRPr="005847D8" w:rsidRDefault="000306E9" w:rsidP="0095392E">
            <w:pPr>
              <w:rPr>
                <w:i/>
                <w:color w:val="555555"/>
                <w:sz w:val="32"/>
              </w:rPr>
            </w:pPr>
            <w:r w:rsidRPr="005847D8">
              <w:rPr>
                <w:i/>
                <w:color w:val="555555"/>
                <w:sz w:val="32"/>
                <w:highlight w:val="yellow"/>
              </w:rPr>
              <w:t>Subtext [optional]</w:t>
            </w:r>
          </w:p>
        </w:tc>
      </w:tr>
    </w:tbl>
    <w:p w14:paraId="748FDCD4" w14:textId="36EF1372" w:rsidR="0036636C" w:rsidRPr="005847D8" w:rsidRDefault="0048423E" w:rsidP="0048423E">
      <w:pPr>
        <w:tabs>
          <w:tab w:val="left" w:pos="7498"/>
        </w:tabs>
      </w:pPr>
      <w:r w:rsidRPr="005847D8">
        <w:tab/>
      </w:r>
    </w:p>
    <w:p w14:paraId="1FBDF018" w14:textId="5E7CA67B" w:rsidR="00D9419E" w:rsidRPr="005847D8" w:rsidRDefault="00D9419E" w:rsidP="00D9419E"/>
    <w:p w14:paraId="22D7D24F" w14:textId="188BEC4B" w:rsidR="0048423E" w:rsidRPr="005847D8" w:rsidRDefault="0048423E" w:rsidP="0048423E">
      <w:pPr>
        <w:pStyle w:val="Heading1"/>
        <w:tabs>
          <w:tab w:val="center" w:pos="5400"/>
          <w:tab w:val="left" w:pos="6694"/>
        </w:tabs>
        <w:rPr>
          <w:rFonts w:ascii="Calibri" w:hAnsi="Calibri" w:cs="Calibri"/>
        </w:rPr>
      </w:pPr>
      <w:r w:rsidRPr="005847D8">
        <w:rPr>
          <w:rFonts w:ascii="Calibri" w:hAnsi="Calibri" w:cs="Calibri"/>
        </w:rPr>
        <w:tab/>
      </w:r>
      <w:r w:rsidR="00867E17" w:rsidRPr="005847D8"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0EFA19D5" wp14:editId="409AD35D">
                <wp:simplePos x="0" y="0"/>
                <wp:positionH relativeFrom="page">
                  <wp:posOffset>0</wp:posOffset>
                </wp:positionH>
                <wp:positionV relativeFrom="page">
                  <wp:posOffset>5661498</wp:posOffset>
                </wp:positionV>
                <wp:extent cx="7781290" cy="4386580"/>
                <wp:effectExtent l="0" t="0" r="0" b="0"/>
                <wp:wrapNone/>
                <wp:docPr id="1504782316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1290" cy="4386580"/>
                          <a:chOff x="0" y="213988"/>
                          <a:chExt cx="7781929" cy="4386120"/>
                        </a:xfrm>
                      </wpg:grpSpPr>
                      <wps:wsp>
                        <wps:cNvPr id="2022147191" name="Freeform: Shape 1"/>
                        <wps:cNvSpPr/>
                        <wps:spPr>
                          <a:xfrm>
                            <a:off x="9525" y="213988"/>
                            <a:ext cx="3191138" cy="4308305"/>
                          </a:xfrm>
                          <a:custGeom>
                            <a:avLst/>
                            <a:gdLst>
                              <a:gd name="connsiteX0" fmla="*/ 0 w 2356982"/>
                              <a:gd name="connsiteY0" fmla="*/ 0 h 3314700"/>
                              <a:gd name="connsiteX1" fmla="*/ 2356982 w 2356982"/>
                              <a:gd name="connsiteY1" fmla="*/ 1300471 h 3314700"/>
                              <a:gd name="connsiteX2" fmla="*/ 0 w 2356982"/>
                              <a:gd name="connsiteY2" fmla="*/ 3314700 h 3314700"/>
                              <a:gd name="connsiteX3" fmla="*/ 0 w 2356982"/>
                              <a:gd name="connsiteY3" fmla="*/ 0 h 3314700"/>
                              <a:gd name="connsiteX0" fmla="*/ 0 w 2356982"/>
                              <a:gd name="connsiteY0" fmla="*/ 0 h 3314700"/>
                              <a:gd name="connsiteX1" fmla="*/ 2356982 w 2356982"/>
                              <a:gd name="connsiteY1" fmla="*/ 1300471 h 3314700"/>
                              <a:gd name="connsiteX2" fmla="*/ 0 w 2356982"/>
                              <a:gd name="connsiteY2" fmla="*/ 3314700 h 3314700"/>
                              <a:gd name="connsiteX3" fmla="*/ 0 w 2356982"/>
                              <a:gd name="connsiteY3" fmla="*/ 0 h 3314700"/>
                              <a:gd name="connsiteX0" fmla="*/ 0 w 2356982"/>
                              <a:gd name="connsiteY0" fmla="*/ 0 h 3314700"/>
                              <a:gd name="connsiteX1" fmla="*/ 2356982 w 2356982"/>
                              <a:gd name="connsiteY1" fmla="*/ 1300471 h 3314700"/>
                              <a:gd name="connsiteX2" fmla="*/ 0 w 2356982"/>
                              <a:gd name="connsiteY2" fmla="*/ 3314700 h 3314700"/>
                              <a:gd name="connsiteX3" fmla="*/ 0 w 2356982"/>
                              <a:gd name="connsiteY3" fmla="*/ 0 h 3314700"/>
                              <a:gd name="connsiteX0" fmla="*/ 0 w 2576951"/>
                              <a:gd name="connsiteY0" fmla="*/ 0 h 3314700"/>
                              <a:gd name="connsiteX1" fmla="*/ 2576951 w 2576951"/>
                              <a:gd name="connsiteY1" fmla="*/ 1270537 h 3314700"/>
                              <a:gd name="connsiteX2" fmla="*/ 0 w 2576951"/>
                              <a:gd name="connsiteY2" fmla="*/ 3314700 h 3314700"/>
                              <a:gd name="connsiteX3" fmla="*/ 0 w 2576951"/>
                              <a:gd name="connsiteY3" fmla="*/ 0 h 3314700"/>
                              <a:gd name="connsiteX0" fmla="*/ 0 w 2576951"/>
                              <a:gd name="connsiteY0" fmla="*/ 0 h 3314700"/>
                              <a:gd name="connsiteX1" fmla="*/ 2576951 w 2576951"/>
                              <a:gd name="connsiteY1" fmla="*/ 1270537 h 3314700"/>
                              <a:gd name="connsiteX2" fmla="*/ 0 w 2576951"/>
                              <a:gd name="connsiteY2" fmla="*/ 3314700 h 3314700"/>
                              <a:gd name="connsiteX3" fmla="*/ 0 w 2576951"/>
                              <a:gd name="connsiteY3" fmla="*/ 0 h 3314700"/>
                              <a:gd name="connsiteX0" fmla="*/ 0 w 2576951"/>
                              <a:gd name="connsiteY0" fmla="*/ 0 h 3314700"/>
                              <a:gd name="connsiteX1" fmla="*/ 2576951 w 2576951"/>
                              <a:gd name="connsiteY1" fmla="*/ 1270537 h 3314700"/>
                              <a:gd name="connsiteX2" fmla="*/ 0 w 2576951"/>
                              <a:gd name="connsiteY2" fmla="*/ 3314700 h 3314700"/>
                              <a:gd name="connsiteX3" fmla="*/ 0 w 2576951"/>
                              <a:gd name="connsiteY3" fmla="*/ 0 h 3314700"/>
                              <a:gd name="connsiteX0" fmla="*/ 0 w 2576951"/>
                              <a:gd name="connsiteY0" fmla="*/ 0 h 3314700"/>
                              <a:gd name="connsiteX1" fmla="*/ 2576951 w 2576951"/>
                              <a:gd name="connsiteY1" fmla="*/ 1270537 h 3314700"/>
                              <a:gd name="connsiteX2" fmla="*/ 0 w 2576951"/>
                              <a:gd name="connsiteY2" fmla="*/ 3314700 h 3314700"/>
                              <a:gd name="connsiteX3" fmla="*/ 0 w 2576951"/>
                              <a:gd name="connsiteY3" fmla="*/ 0 h 3314700"/>
                              <a:gd name="connsiteX0" fmla="*/ 0 w 2576951"/>
                              <a:gd name="connsiteY0" fmla="*/ 0 h 3314700"/>
                              <a:gd name="connsiteX1" fmla="*/ 2576951 w 2576951"/>
                              <a:gd name="connsiteY1" fmla="*/ 1270537 h 3314700"/>
                              <a:gd name="connsiteX2" fmla="*/ 0 w 2576951"/>
                              <a:gd name="connsiteY2" fmla="*/ 3314700 h 3314700"/>
                              <a:gd name="connsiteX3" fmla="*/ 0 w 2576951"/>
                              <a:gd name="connsiteY3" fmla="*/ 0 h 3314700"/>
                              <a:gd name="connsiteX0" fmla="*/ 0 w 2576951"/>
                              <a:gd name="connsiteY0" fmla="*/ 0 h 3314700"/>
                              <a:gd name="connsiteX1" fmla="*/ 2576951 w 2576951"/>
                              <a:gd name="connsiteY1" fmla="*/ 1270537 h 3314700"/>
                              <a:gd name="connsiteX2" fmla="*/ 0 w 2576951"/>
                              <a:gd name="connsiteY2" fmla="*/ 3314700 h 3314700"/>
                              <a:gd name="connsiteX3" fmla="*/ 0 w 2576951"/>
                              <a:gd name="connsiteY3" fmla="*/ 0 h 3314700"/>
                              <a:gd name="connsiteX0" fmla="*/ 0 w 2576951"/>
                              <a:gd name="connsiteY0" fmla="*/ 0 h 3314700"/>
                              <a:gd name="connsiteX1" fmla="*/ 2576951 w 2576951"/>
                              <a:gd name="connsiteY1" fmla="*/ 1270537 h 3314700"/>
                              <a:gd name="connsiteX2" fmla="*/ 0 w 2576951"/>
                              <a:gd name="connsiteY2" fmla="*/ 3314700 h 3314700"/>
                              <a:gd name="connsiteX3" fmla="*/ 0 w 2576951"/>
                              <a:gd name="connsiteY3" fmla="*/ 0 h 3314700"/>
                              <a:gd name="connsiteX0" fmla="*/ 0 w 2576951"/>
                              <a:gd name="connsiteY0" fmla="*/ 0 h 3314700"/>
                              <a:gd name="connsiteX1" fmla="*/ 2576951 w 2576951"/>
                              <a:gd name="connsiteY1" fmla="*/ 1270537 h 3314700"/>
                              <a:gd name="connsiteX2" fmla="*/ 0 w 2576951"/>
                              <a:gd name="connsiteY2" fmla="*/ 3314700 h 3314700"/>
                              <a:gd name="connsiteX3" fmla="*/ 0 w 2576951"/>
                              <a:gd name="connsiteY3" fmla="*/ 0 h 33147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576951" h="3314700" extrusionOk="0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519389" y="1213372"/>
                                  <a:pt x="2576951" y="1270537"/>
                                </a:cubicBezTo>
                                <a:cubicBezTo>
                                  <a:pt x="2576951" y="1270537"/>
                                  <a:pt x="969902" y="1669478"/>
                                  <a:pt x="0" y="33147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AAE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8271F5E" w14:textId="77777777" w:rsidR="0095392E" w:rsidRDefault="0095392E" w:rsidP="0095392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8016047" name="Freeform: Shape 1"/>
                        <wps:cNvSpPr/>
                        <wps:spPr>
                          <a:xfrm>
                            <a:off x="0" y="1390912"/>
                            <a:ext cx="7781929" cy="3209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57973" h="2138848" extrusionOk="0">
                                <a:moveTo>
                                  <a:pt x="4357973" y="18203"/>
                                </a:moveTo>
                                <a:lnTo>
                                  <a:pt x="4357973" y="2138849"/>
                                </a:lnTo>
                                <a:lnTo>
                                  <a:pt x="0" y="2138849"/>
                                </a:lnTo>
                                <a:cubicBezTo>
                                  <a:pt x="0" y="2138849"/>
                                  <a:pt x="875443" y="-229828"/>
                                  <a:pt x="4357973" y="1820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C525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4505" w:type="pct"/>
                                <w:tblInd w:w="535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0795"/>
                              </w:tblGrid>
                              <w:tr w:rsidR="0036636C" w14:paraId="4D348BB5" w14:textId="77777777" w:rsidTr="00F1709E">
                                <w:trPr>
                                  <w:cantSplit/>
                                  <w:trHeight w:val="70"/>
                                </w:trPr>
                                <w:tc>
                                  <w:tcPr>
                                    <w:tcW w:w="5000" w:type="pct"/>
                                    <w:vAlign w:val="center"/>
                                  </w:tcPr>
                                  <w:p w14:paraId="18429400" w14:textId="40FEEC4B" w:rsidR="0036636C" w:rsidRPr="00F1709E" w:rsidRDefault="00F1709E" w:rsidP="003311E7">
                                    <w:pPr>
                                      <w:spacing w:after="0" w:line="276" w:lineRule="auto"/>
                                      <w:jc w:val="right"/>
                                      <w:textDirection w:val="btLr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bookmarkStart w:id="0" w:name="_Hlk231461824"/>
                                    <w:bookmarkEnd w:id="0"/>
                                    <w:r w:rsidRPr="00F1709E"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 xml:space="preserve"> </w:t>
                                    </w:r>
                                    <w:r w:rsidR="003311E7" w:rsidRPr="00F1709E"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 xml:space="preserve"> </w:t>
                                    </w:r>
                                  </w:p>
                                </w:tc>
                              </w:tr>
                              <w:tr w:rsidR="00A63185" w14:paraId="02F8D96B" w14:textId="77777777" w:rsidTr="00F1709E">
                                <w:trPr>
                                  <w:cantSplit/>
                                  <w:trHeight w:val="20"/>
                                </w:trPr>
                                <w:tc>
                                  <w:tcPr>
                                    <w:tcW w:w="5000" w:type="pct"/>
                                    <w:vAlign w:val="center"/>
                                  </w:tcPr>
                                  <w:p w14:paraId="01E9D764" w14:textId="1764118C" w:rsidR="0036636C" w:rsidRPr="0036636C" w:rsidRDefault="0036636C" w:rsidP="003311E7">
                                    <w:pPr>
                                      <w:spacing w:after="0" w:line="276" w:lineRule="auto"/>
                                      <w:jc w:val="right"/>
                                      <w:textDirection w:val="btLr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 w:rsidRPr="0036636C">
                                      <w:rPr>
                                        <w:color w:val="FFFFFF" w:themeColor="background1"/>
                                        <w:sz w:val="36"/>
                                        <w:szCs w:val="36"/>
                                      </w:rPr>
                                      <w:t>We</w:t>
                                    </w:r>
                                    <w:r>
                                      <w:rPr>
                                        <w:color w:val="FFFFFF" w:themeColor="background1"/>
                                        <w:sz w:val="36"/>
                                        <w:szCs w:val="36"/>
                                      </w:rPr>
                                      <w:t>b</w:t>
                                    </w:r>
                                    <w:r w:rsidRPr="0036636C">
                                      <w:rPr>
                                        <w:color w:val="FFFFFF" w:themeColor="background1"/>
                                        <w:sz w:val="36"/>
                                        <w:szCs w:val="36"/>
                                      </w:rPr>
                                      <w:t>Osmotic Private Limited</w:t>
                                    </w:r>
                                  </w:p>
                                </w:tc>
                              </w:tr>
                              <w:tr w:rsidR="0036636C" w14:paraId="20B137B6" w14:textId="77777777" w:rsidTr="00F1709E">
                                <w:trPr>
                                  <w:cantSplit/>
                                  <w:trHeight w:val="20"/>
                                </w:trPr>
                                <w:tc>
                                  <w:tcPr>
                                    <w:tcW w:w="5000" w:type="pct"/>
                                    <w:vAlign w:val="center"/>
                                  </w:tcPr>
                                  <w:p w14:paraId="1105A5AA" w14:textId="5DE3E662" w:rsidR="0036636C" w:rsidRDefault="003311E7" w:rsidP="003311E7">
                                    <w:pPr>
                                      <w:spacing w:after="0" w:line="276" w:lineRule="auto"/>
                                      <w:jc w:val="right"/>
                                      <w:textDirection w:val="btLr"/>
                                    </w:pPr>
                                    <w:r>
                                      <w:rPr>
                                        <w:color w:val="E8E8E8"/>
                                        <w:sz w:val="36"/>
                                      </w:rPr>
                                      <w:t xml:space="preserve"> </w:t>
                                    </w:r>
                                    <w:r w:rsidR="0036636C">
                                      <w:rPr>
                                        <w:color w:val="E8E8E8"/>
                                        <w:sz w:val="36"/>
                                      </w:rPr>
                                      <w:t>Bangalore, India</w:t>
                                    </w:r>
                                    <w:r w:rsidR="00A012A9">
                                      <w:rPr>
                                        <w:color w:val="E8E8E8"/>
                                        <w:sz w:val="36"/>
                                      </w:rPr>
                                      <w:t xml:space="preserve"> </w:t>
                                    </w:r>
                                    <w:r w:rsidR="0036636C">
                                      <w:rPr>
                                        <w:color w:val="E8E8E8"/>
                                        <w:sz w:val="36"/>
                                      </w:rPr>
                                      <w:t>|</w:t>
                                    </w:r>
                                    <w:r w:rsidR="00A012A9">
                                      <w:rPr>
                                        <w:color w:val="E8E8E8"/>
                                        <w:sz w:val="36"/>
                                      </w:rPr>
                                      <w:t xml:space="preserve"> </w:t>
                                    </w:r>
                                    <w:r w:rsidR="0036636C">
                                      <w:rPr>
                                        <w:color w:val="E8E8E8"/>
                                        <w:sz w:val="36"/>
                                      </w:rPr>
                                      <w:t>USA</w:t>
                                    </w:r>
                                  </w:p>
                                </w:tc>
                              </w:tr>
                              <w:tr w:rsidR="0036636C" w:rsidRPr="0044772D" w14:paraId="761037B6" w14:textId="77777777" w:rsidTr="00F1709E">
                                <w:trPr>
                                  <w:cantSplit/>
                                  <w:trHeight w:val="20"/>
                                </w:trPr>
                                <w:tc>
                                  <w:tcPr>
                                    <w:tcW w:w="5000" w:type="pct"/>
                                    <w:vAlign w:val="center"/>
                                  </w:tcPr>
                                  <w:p w14:paraId="748038CE" w14:textId="1714FDAE" w:rsidR="0036636C" w:rsidRPr="0044772D" w:rsidRDefault="00D04984" w:rsidP="003311E7">
                                    <w:pPr>
                                      <w:spacing w:after="0" w:line="275" w:lineRule="auto"/>
                                      <w:jc w:val="right"/>
                                      <w:textDirection w:val="btLr"/>
                                      <w:rPr>
                                        <w:color w:val="E8E8E8"/>
                                        <w:sz w:val="36"/>
                                      </w:rPr>
                                    </w:pPr>
                                    <w:r w:rsidRPr="0044772D">
                                      <w:rPr>
                                        <w:color w:val="E8E8E8"/>
                                        <w:sz w:val="36"/>
                                      </w:rPr>
                                      <w:t>[T</w:t>
                                    </w:r>
                                    <w:r w:rsidR="00203F7C" w:rsidRPr="0044772D">
                                      <w:rPr>
                                        <w:color w:val="E8E8E8"/>
                                        <w:sz w:val="36"/>
                                      </w:rPr>
                                      <w:t>oday</w:t>
                                    </w:r>
                                    <w:r w:rsidRPr="0044772D">
                                      <w:rPr>
                                        <w:color w:val="E8E8E8"/>
                                        <w:sz w:val="36"/>
                                      </w:rPr>
                                      <w:t>]</w:t>
                                    </w:r>
                                    <w:r w:rsidR="0036636C" w:rsidRPr="0044772D">
                                      <w:rPr>
                                        <w:color w:val="E8E8E8"/>
                                        <w:sz w:val="36"/>
                                      </w:rPr>
                                      <w:t xml:space="preserve"> </w:t>
                                    </w:r>
                                  </w:p>
                                </w:tc>
                              </w:tr>
                              <w:tr w:rsidR="00313370" w14:paraId="1304FA4E" w14:textId="77777777" w:rsidTr="00F1709E">
                                <w:trPr>
                                  <w:cantSplit/>
                                  <w:trHeight w:val="848"/>
                                </w:trPr>
                                <w:tc>
                                  <w:tcPr>
                                    <w:tcW w:w="5000" w:type="pct"/>
                                    <w:vAlign w:val="center"/>
                                  </w:tcPr>
                                  <w:p w14:paraId="173CD004" w14:textId="782FFBBB" w:rsidR="00313370" w:rsidRPr="00F1709E" w:rsidRDefault="00F1709E" w:rsidP="003311E7">
                                    <w:pPr>
                                      <w:spacing w:after="0" w:line="275" w:lineRule="auto"/>
                                      <w:jc w:val="right"/>
                                      <w:textDirection w:val="btLr"/>
                                      <w:rPr>
                                        <w:color w:val="FFFFFF"/>
                                        <w:sz w:val="96"/>
                                        <w:szCs w:val="96"/>
                                      </w:rPr>
                                    </w:pPr>
                                    <w:r w:rsidRPr="00F1709E">
                                      <w:rPr>
                                        <w:color w:val="FFFFFF"/>
                                        <w:sz w:val="96"/>
                                        <w:szCs w:val="96"/>
                                      </w:rPr>
                                      <w:t xml:space="preserve"> </w:t>
                                    </w:r>
                                  </w:p>
                                </w:tc>
                              </w:tr>
                              <w:tr w:rsidR="00313370" w:rsidRPr="00313370" w14:paraId="614B9FE5" w14:textId="77777777" w:rsidTr="00F1709E">
                                <w:trPr>
                                  <w:cantSplit/>
                                  <w:trHeight w:val="20"/>
                                </w:trPr>
                                <w:tc>
                                  <w:tcPr>
                                    <w:tcW w:w="5000" w:type="pct"/>
                                    <w:vAlign w:val="center"/>
                                  </w:tcPr>
                                  <w:p w14:paraId="168AAE41" w14:textId="32AEB91A" w:rsidR="00313370" w:rsidRPr="00313370" w:rsidRDefault="00313370" w:rsidP="00313370">
                                    <w:pPr>
                                      <w:spacing w:after="0" w:line="275" w:lineRule="auto"/>
                                      <w:jc w:val="center"/>
                                      <w:textDirection w:val="btLr"/>
                                      <w:rPr>
                                        <w:i/>
                                        <w:iCs/>
                                        <w:color w:val="FFFFFF"/>
                                      </w:rPr>
                                    </w:pPr>
                                    <w:r w:rsidRPr="00313370">
                                      <w:rPr>
                                        <w:i/>
                                        <w:iCs/>
                                        <w:color w:val="FFFFFF"/>
                                      </w:rPr>
                                      <w:t>This proposal is valid for 30</w:t>
                                    </w:r>
                                    <w:r>
                                      <w:rPr>
                                        <w:i/>
                                        <w:iCs/>
                                        <w:color w:val="FFFFFF"/>
                                      </w:rPr>
                                      <w:t xml:space="preserve"> </w:t>
                                    </w:r>
                                    <w:r w:rsidRPr="00313370">
                                      <w:rPr>
                                        <w:i/>
                                        <w:iCs/>
                                        <w:color w:val="FFFFFF"/>
                                      </w:rPr>
                                      <w:t>days from the date of issue.</w:t>
                                    </w:r>
                                  </w:p>
                                </w:tc>
                              </w:tr>
                            </w:tbl>
                            <w:p w14:paraId="1C0ED375" w14:textId="05B5F709" w:rsidR="0095392E" w:rsidRDefault="0095392E" w:rsidP="0095392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FA19D5" id="Group 2" o:spid="_x0000_s1026" style="position:absolute;margin-left:0;margin-top:445.8pt;width:612.7pt;height:345.4pt;z-index:-251651072;mso-position-horizontal-relative:page;mso-position-vertical-relative:page;mso-width-relative:margin;mso-height-relative:margin" coordorigin=",2139" coordsize="77819,43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">
                <v:shape id="Freeform: Shape 1" o:spid="_x0000_s1027" style="position:absolute;left:95;top:2139;width:31911;height:43083;visibility:visible;mso-wrap-style:square;v-text-anchor:middle" coordsize="2576951,3314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" adj="-11796480,,5400" path="m,c,,519389,1213372,2576951,1270537v,,-1607049,398941,-2576951,2044163l,xe" fillcolor="#21aae9" stroked="f">
                  <v:stroke joinstyle="miter"/>
                  <v:formulas/>
                  <v:path arrowok="t" o:extrusionok="f" o:connecttype="custom" o:connectlocs="0,0;3191138,1651390;0,4308305;0,0" o:connectangles="0,0,0,0" textboxrect="0,0,2576951,3314700"/>
                  <v:textbox inset="2.53958mm,2.53958mm,2.53958mm,2.53958mm">
                    <w:txbxContent>
                      <w:p w14:paraId="08271F5E" w14:textId="77777777" w:rsidR="0095392E" w:rsidRDefault="0095392E" w:rsidP="0095392E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shape>
                <v:shape id="Freeform: Shape 1" o:spid="_x0000_s1028" style="position:absolute;top:13909;width:77819;height:32092;visibility:visible;mso-wrap-style:square;v-text-anchor:top" coordsize="4357973,213884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" adj="-11796480,,5400" path="m4357973,18203r,2120646l,2138849v,,875443,-2368677,4357973,-2120646xe" fillcolor="#4c5256" stroked="f">
                  <v:stroke joinstyle="miter"/>
                  <v:formulas/>
                  <v:path arrowok="t" o:extrusionok="f" o:connecttype="custom" textboxrect="0,0,4357973,2138848"/>
                  <v:textbox inset="2.53958mm,2.53958mm,2.53958mm,2.53958mm">
                    <w:txbxContent>
                      <w:tbl>
                        <w:tblPr>
                          <w:tblStyle w:val="TableGrid"/>
                          <w:tblW w:w="4505" w:type="pct"/>
                          <w:tblInd w:w="535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10795"/>
                        </w:tblGrid>
                        <w:tr w:rsidR="0036636C" w14:paraId="4D348BB5" w14:textId="77777777" w:rsidTr="00F1709E">
                          <w:trPr>
                            <w:cantSplit/>
                            <w:trHeight w:val="70"/>
                          </w:trPr>
                          <w:tc>
                            <w:tcPr>
                              <w:tcW w:w="5000" w:type="pct"/>
                              <w:vAlign w:val="center"/>
                            </w:tcPr>
                            <w:p w14:paraId="18429400" w14:textId="40FEEC4B" w:rsidR="0036636C" w:rsidRPr="00F1709E" w:rsidRDefault="00F1709E" w:rsidP="003311E7">
                              <w:pPr>
                                <w:spacing w:after="0" w:line="276" w:lineRule="auto"/>
                                <w:jc w:val="right"/>
                                <w:textDirection w:val="btLr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bookmarkStart w:id="1" w:name="_Hlk231461824"/>
                              <w:bookmarkEnd w:id="1"/>
                              <w:r w:rsidRPr="00F1709E"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 xml:space="preserve"> </w:t>
                              </w:r>
                              <w:r w:rsidR="003311E7" w:rsidRPr="00F1709E"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 xml:space="preserve"> </w:t>
                              </w:r>
                            </w:p>
                          </w:tc>
                        </w:tr>
                        <w:tr w:rsidR="00A63185" w14:paraId="02F8D96B" w14:textId="77777777" w:rsidTr="00F1709E">
                          <w:trPr>
                            <w:cantSplit/>
                            <w:trHeight w:val="20"/>
                          </w:trPr>
                          <w:tc>
                            <w:tcPr>
                              <w:tcW w:w="5000" w:type="pct"/>
                              <w:vAlign w:val="center"/>
                            </w:tcPr>
                            <w:p w14:paraId="01E9D764" w14:textId="1764118C" w:rsidR="0036636C" w:rsidRPr="0036636C" w:rsidRDefault="0036636C" w:rsidP="003311E7">
                              <w:pPr>
                                <w:spacing w:after="0" w:line="276" w:lineRule="auto"/>
                                <w:jc w:val="right"/>
                                <w:textDirection w:val="btLr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36636C">
                                <w:rPr>
                                  <w:color w:val="FFFFFF" w:themeColor="background1"/>
                                  <w:sz w:val="36"/>
                                  <w:szCs w:val="36"/>
                                </w:rPr>
                                <w:t>We</w:t>
                              </w:r>
                              <w:r>
                                <w:rPr>
                                  <w:color w:val="FFFFFF" w:themeColor="background1"/>
                                  <w:sz w:val="36"/>
                                  <w:szCs w:val="36"/>
                                </w:rPr>
                                <w:t>b</w:t>
                              </w:r>
                              <w:r w:rsidRPr="0036636C">
                                <w:rPr>
                                  <w:color w:val="FFFFFF" w:themeColor="background1"/>
                                  <w:sz w:val="36"/>
                                  <w:szCs w:val="36"/>
                                </w:rPr>
                                <w:t>Osmotic Private Limited</w:t>
                              </w:r>
                            </w:p>
                          </w:tc>
                        </w:tr>
                        <w:tr w:rsidR="0036636C" w14:paraId="20B137B6" w14:textId="77777777" w:rsidTr="00F1709E">
                          <w:trPr>
                            <w:cantSplit/>
                            <w:trHeight w:val="20"/>
                          </w:trPr>
                          <w:tc>
                            <w:tcPr>
                              <w:tcW w:w="5000" w:type="pct"/>
                              <w:vAlign w:val="center"/>
                            </w:tcPr>
                            <w:p w14:paraId="1105A5AA" w14:textId="5DE3E662" w:rsidR="0036636C" w:rsidRDefault="003311E7" w:rsidP="003311E7">
                              <w:pPr>
                                <w:spacing w:after="0" w:line="276" w:lineRule="auto"/>
                                <w:jc w:val="right"/>
                                <w:textDirection w:val="btLr"/>
                              </w:pPr>
                              <w:r>
                                <w:rPr>
                                  <w:color w:val="E8E8E8"/>
                                  <w:sz w:val="36"/>
                                </w:rPr>
                                <w:t xml:space="preserve"> </w:t>
                              </w:r>
                              <w:r w:rsidR="0036636C">
                                <w:rPr>
                                  <w:color w:val="E8E8E8"/>
                                  <w:sz w:val="36"/>
                                </w:rPr>
                                <w:t>Bangalore, India</w:t>
                              </w:r>
                              <w:r w:rsidR="00A012A9">
                                <w:rPr>
                                  <w:color w:val="E8E8E8"/>
                                  <w:sz w:val="36"/>
                                </w:rPr>
                                <w:t xml:space="preserve"> </w:t>
                              </w:r>
                              <w:r w:rsidR="0036636C">
                                <w:rPr>
                                  <w:color w:val="E8E8E8"/>
                                  <w:sz w:val="36"/>
                                </w:rPr>
                                <w:t>|</w:t>
                              </w:r>
                              <w:r w:rsidR="00A012A9">
                                <w:rPr>
                                  <w:color w:val="E8E8E8"/>
                                  <w:sz w:val="36"/>
                                </w:rPr>
                                <w:t xml:space="preserve"> </w:t>
                              </w:r>
                              <w:r w:rsidR="0036636C">
                                <w:rPr>
                                  <w:color w:val="E8E8E8"/>
                                  <w:sz w:val="36"/>
                                </w:rPr>
                                <w:t>USA</w:t>
                              </w:r>
                            </w:p>
                          </w:tc>
                        </w:tr>
                        <w:tr w:rsidR="0036636C" w:rsidRPr="0044772D" w14:paraId="761037B6" w14:textId="77777777" w:rsidTr="00F1709E">
                          <w:trPr>
                            <w:cantSplit/>
                            <w:trHeight w:val="20"/>
                          </w:trPr>
                          <w:tc>
                            <w:tcPr>
                              <w:tcW w:w="5000" w:type="pct"/>
                              <w:vAlign w:val="center"/>
                            </w:tcPr>
                            <w:p w14:paraId="748038CE" w14:textId="1714FDAE" w:rsidR="0036636C" w:rsidRPr="0044772D" w:rsidRDefault="00D04984" w:rsidP="003311E7">
                              <w:pPr>
                                <w:spacing w:after="0" w:line="275" w:lineRule="auto"/>
                                <w:jc w:val="right"/>
                                <w:textDirection w:val="btLr"/>
                                <w:rPr>
                                  <w:color w:val="E8E8E8"/>
                                  <w:sz w:val="36"/>
                                </w:rPr>
                              </w:pPr>
                              <w:r w:rsidRPr="0044772D">
                                <w:rPr>
                                  <w:color w:val="E8E8E8"/>
                                  <w:sz w:val="36"/>
                                </w:rPr>
                                <w:t>[T</w:t>
                              </w:r>
                              <w:r w:rsidR="00203F7C" w:rsidRPr="0044772D">
                                <w:rPr>
                                  <w:color w:val="E8E8E8"/>
                                  <w:sz w:val="36"/>
                                </w:rPr>
                                <w:t>oday</w:t>
                              </w:r>
                              <w:r w:rsidRPr="0044772D">
                                <w:rPr>
                                  <w:color w:val="E8E8E8"/>
                                  <w:sz w:val="36"/>
                                </w:rPr>
                                <w:t>]</w:t>
                              </w:r>
                              <w:r w:rsidR="0036636C" w:rsidRPr="0044772D">
                                <w:rPr>
                                  <w:color w:val="E8E8E8"/>
                                  <w:sz w:val="36"/>
                                </w:rPr>
                                <w:t xml:space="preserve"> </w:t>
                              </w:r>
                            </w:p>
                          </w:tc>
                        </w:tr>
                        <w:tr w:rsidR="00313370" w14:paraId="1304FA4E" w14:textId="77777777" w:rsidTr="00F1709E">
                          <w:trPr>
                            <w:cantSplit/>
                            <w:trHeight w:val="848"/>
                          </w:trPr>
                          <w:tc>
                            <w:tcPr>
                              <w:tcW w:w="5000" w:type="pct"/>
                              <w:vAlign w:val="center"/>
                            </w:tcPr>
                            <w:p w14:paraId="173CD004" w14:textId="782FFBBB" w:rsidR="00313370" w:rsidRPr="00F1709E" w:rsidRDefault="00F1709E" w:rsidP="003311E7">
                              <w:pPr>
                                <w:spacing w:after="0" w:line="275" w:lineRule="auto"/>
                                <w:jc w:val="right"/>
                                <w:textDirection w:val="btLr"/>
                                <w:rPr>
                                  <w:color w:val="FFFFFF"/>
                                  <w:sz w:val="96"/>
                                  <w:szCs w:val="96"/>
                                </w:rPr>
                              </w:pPr>
                              <w:r w:rsidRPr="00F1709E">
                                <w:rPr>
                                  <w:color w:val="FFFFFF"/>
                                  <w:sz w:val="96"/>
                                  <w:szCs w:val="96"/>
                                </w:rPr>
                                <w:t xml:space="preserve"> </w:t>
                              </w:r>
                            </w:p>
                          </w:tc>
                        </w:tr>
                        <w:tr w:rsidR="00313370" w:rsidRPr="00313370" w14:paraId="614B9FE5" w14:textId="77777777" w:rsidTr="00F1709E">
                          <w:trPr>
                            <w:cantSplit/>
                            <w:trHeight w:val="20"/>
                          </w:trPr>
                          <w:tc>
                            <w:tcPr>
                              <w:tcW w:w="5000" w:type="pct"/>
                              <w:vAlign w:val="center"/>
                            </w:tcPr>
                            <w:p w14:paraId="168AAE41" w14:textId="32AEB91A" w:rsidR="00313370" w:rsidRPr="00313370" w:rsidRDefault="00313370" w:rsidP="00313370">
                              <w:pPr>
                                <w:spacing w:after="0" w:line="275" w:lineRule="auto"/>
                                <w:jc w:val="center"/>
                                <w:textDirection w:val="btLr"/>
                                <w:rPr>
                                  <w:i/>
                                  <w:iCs/>
                                  <w:color w:val="FFFFFF"/>
                                </w:rPr>
                              </w:pPr>
                              <w:r w:rsidRPr="00313370">
                                <w:rPr>
                                  <w:i/>
                                  <w:iCs/>
                                  <w:color w:val="FFFFFF"/>
                                </w:rPr>
                                <w:t>This proposal is valid for 30</w:t>
                              </w:r>
                              <w:r>
                                <w:rPr>
                                  <w:i/>
                                  <w:iCs/>
                                  <w:color w:val="FFFFFF"/>
                                </w:rPr>
                                <w:t xml:space="preserve"> </w:t>
                              </w:r>
                              <w:r w:rsidRPr="00313370">
                                <w:rPr>
                                  <w:i/>
                                  <w:iCs/>
                                  <w:color w:val="FFFFFF"/>
                                </w:rPr>
                                <w:t>days from the date of issue.</w:t>
                              </w:r>
                            </w:p>
                          </w:tc>
                        </w:tr>
                      </w:tbl>
                      <w:p w14:paraId="1C0ED375" w14:textId="05B5F709" w:rsidR="0095392E" w:rsidRDefault="0095392E" w:rsidP="0095392E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0306E9" w:rsidRPr="005847D8">
        <w:rPr>
          <w:rFonts w:ascii="Calibri" w:hAnsi="Calibri" w:cs="Calibri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4BD19F07" wp14:editId="49A2D13F">
                <wp:simplePos x="0" y="0"/>
                <wp:positionH relativeFrom="margin">
                  <wp:posOffset>-109220</wp:posOffset>
                </wp:positionH>
                <wp:positionV relativeFrom="page">
                  <wp:posOffset>4819650</wp:posOffset>
                </wp:positionV>
                <wp:extent cx="7077075" cy="14668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77075" cy="1466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5250"/>
                              <w:gridCol w:w="5208"/>
                            </w:tblGrid>
                            <w:tr w:rsidR="00D9419E" w14:paraId="0EB44873" w14:textId="77777777" w:rsidTr="000306E9">
                              <w:tc>
                                <w:tcPr>
                                  <w:tcW w:w="5250" w:type="dxa"/>
                                </w:tcPr>
                                <w:p w14:paraId="27EFD36A" w14:textId="77777777" w:rsidR="00D9419E" w:rsidRDefault="00D9419E" w:rsidP="0066447D">
                                  <w:pPr>
                                    <w:spacing w:before="240" w:after="0"/>
                                  </w:pPr>
                                  <w:r w:rsidRPr="00313370">
                                    <w:rPr>
                                      <w:b/>
                                      <w:bCs/>
                                      <w:color w:val="00B0F0"/>
                                      <w:sz w:val="28"/>
                                      <w:szCs w:val="28"/>
                                    </w:rPr>
                                    <w:t>Presented to</w:t>
                                  </w:r>
                                </w:p>
                              </w:tc>
                              <w:tc>
                                <w:tcPr>
                                  <w:tcW w:w="5208" w:type="dxa"/>
                                </w:tcPr>
                                <w:p w14:paraId="368E5DE1" w14:textId="77777777" w:rsidR="00D9419E" w:rsidRDefault="00D9419E" w:rsidP="00D9419E"/>
                              </w:tc>
                            </w:tr>
                            <w:tr w:rsidR="00D9419E" w14:paraId="004ECF6D" w14:textId="77777777" w:rsidTr="000306E9">
                              <w:tc>
                                <w:tcPr>
                                  <w:tcW w:w="5250" w:type="dxa"/>
                                </w:tcPr>
                                <w:p w14:paraId="354C10BC" w14:textId="77777777" w:rsidR="00D9419E" w:rsidRDefault="00D9419E" w:rsidP="0066447D">
                                  <w:pPr>
                                    <w:spacing w:after="0"/>
                                  </w:pPr>
                                  <w:r w:rsidRPr="00313370">
                                    <w:rPr>
                                      <w:sz w:val="28"/>
                                      <w:szCs w:val="28"/>
                                      <w:highlight w:val="yellow"/>
                                    </w:rPr>
                                    <w:t>[Client’s Name]</w:t>
                                  </w:r>
                                </w:p>
                              </w:tc>
                              <w:tc>
                                <w:tcPr>
                                  <w:tcW w:w="5208" w:type="dxa"/>
                                </w:tcPr>
                                <w:p w14:paraId="422AD589" w14:textId="77777777" w:rsidR="00D9419E" w:rsidRDefault="00D9419E" w:rsidP="00D9419E"/>
                              </w:tc>
                            </w:tr>
                            <w:tr w:rsidR="00D9419E" w14:paraId="4A4E89B5" w14:textId="77777777" w:rsidTr="000306E9">
                              <w:tc>
                                <w:tcPr>
                                  <w:tcW w:w="5250" w:type="dxa"/>
                                </w:tcPr>
                                <w:p w14:paraId="6A78363A" w14:textId="77777777" w:rsidR="00D9419E" w:rsidRPr="00313370" w:rsidRDefault="00D9419E" w:rsidP="0066447D">
                                  <w:pPr>
                                    <w:spacing w:before="240" w:after="0"/>
                                    <w:rPr>
                                      <w:sz w:val="28"/>
                                      <w:szCs w:val="28"/>
                                      <w:highlight w:val="yellow"/>
                                    </w:rPr>
                                  </w:pPr>
                                  <w:r w:rsidRPr="00313370">
                                    <w:rPr>
                                      <w:b/>
                                      <w:bCs/>
                                      <w:color w:val="00B0F0"/>
                                      <w:sz w:val="28"/>
                                      <w:szCs w:val="28"/>
                                    </w:rPr>
                                    <w:t>Presented By</w:t>
                                  </w:r>
                                </w:p>
                              </w:tc>
                              <w:tc>
                                <w:tcPr>
                                  <w:tcW w:w="5208" w:type="dxa"/>
                                </w:tcPr>
                                <w:p w14:paraId="20C540AA" w14:textId="77777777" w:rsidR="00D9419E" w:rsidRDefault="00D9419E" w:rsidP="00D9419E"/>
                              </w:tc>
                            </w:tr>
                            <w:tr w:rsidR="00D9419E" w14:paraId="4CC74AD3" w14:textId="77777777" w:rsidTr="000306E9">
                              <w:tc>
                                <w:tcPr>
                                  <w:tcW w:w="5250" w:type="dxa"/>
                                </w:tcPr>
                                <w:p w14:paraId="4205B753" w14:textId="77777777" w:rsidR="00D9419E" w:rsidRPr="00313370" w:rsidRDefault="00D9419E" w:rsidP="0066447D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color w:val="00B0F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br w:type="page"/>
                                  </w:r>
                                  <w:r w:rsidRPr="00313370">
                                    <w:rPr>
                                      <w:sz w:val="28"/>
                                      <w:szCs w:val="28"/>
                                      <w:highlight w:val="yellow"/>
                                    </w:rPr>
                                    <w:t>[Client’s Name]</w:t>
                                  </w:r>
                                </w:p>
                              </w:tc>
                              <w:tc>
                                <w:tcPr>
                                  <w:tcW w:w="5208" w:type="dxa"/>
                                </w:tcPr>
                                <w:p w14:paraId="7056CB6F" w14:textId="77777777" w:rsidR="00D9419E" w:rsidRDefault="00D9419E" w:rsidP="00D9419E"/>
                              </w:tc>
                            </w:tr>
                          </w:tbl>
                          <w:p w14:paraId="591687FB" w14:textId="0147178C" w:rsidR="00D9419E" w:rsidRDefault="00D9419E" w:rsidP="00D9419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D19F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margin-left:-8.6pt;margin-top:379.5pt;width:557.25pt;height:115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" filled="f" stroked="f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5250"/>
                        <w:gridCol w:w="5208"/>
                      </w:tblGrid>
                      <w:tr w:rsidR="00D9419E" w14:paraId="0EB44873" w14:textId="77777777" w:rsidTr="000306E9">
                        <w:tc>
                          <w:tcPr>
                            <w:tcW w:w="5250" w:type="dxa"/>
                          </w:tcPr>
                          <w:p w14:paraId="27EFD36A" w14:textId="77777777" w:rsidR="00D9419E" w:rsidRDefault="00D9419E" w:rsidP="0066447D">
                            <w:pPr>
                              <w:spacing w:before="240" w:after="0"/>
                            </w:pPr>
                            <w:r w:rsidRPr="00313370"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>Presented to</w:t>
                            </w:r>
                          </w:p>
                        </w:tc>
                        <w:tc>
                          <w:tcPr>
                            <w:tcW w:w="5208" w:type="dxa"/>
                          </w:tcPr>
                          <w:p w14:paraId="368E5DE1" w14:textId="77777777" w:rsidR="00D9419E" w:rsidRDefault="00D9419E" w:rsidP="00D9419E"/>
                        </w:tc>
                      </w:tr>
                      <w:tr w:rsidR="00D9419E" w14:paraId="004ECF6D" w14:textId="77777777" w:rsidTr="000306E9">
                        <w:tc>
                          <w:tcPr>
                            <w:tcW w:w="5250" w:type="dxa"/>
                          </w:tcPr>
                          <w:p w14:paraId="354C10BC" w14:textId="77777777" w:rsidR="00D9419E" w:rsidRDefault="00D9419E" w:rsidP="0066447D">
                            <w:pPr>
                              <w:spacing w:after="0"/>
                            </w:pPr>
                            <w:r w:rsidRPr="00313370">
                              <w:rPr>
                                <w:sz w:val="28"/>
                                <w:szCs w:val="28"/>
                                <w:highlight w:val="yellow"/>
                              </w:rPr>
                              <w:t>[Client’s Name]</w:t>
                            </w:r>
                          </w:p>
                        </w:tc>
                        <w:tc>
                          <w:tcPr>
                            <w:tcW w:w="5208" w:type="dxa"/>
                          </w:tcPr>
                          <w:p w14:paraId="422AD589" w14:textId="77777777" w:rsidR="00D9419E" w:rsidRDefault="00D9419E" w:rsidP="00D9419E"/>
                        </w:tc>
                      </w:tr>
                      <w:tr w:rsidR="00D9419E" w14:paraId="4A4E89B5" w14:textId="77777777" w:rsidTr="000306E9">
                        <w:tc>
                          <w:tcPr>
                            <w:tcW w:w="5250" w:type="dxa"/>
                          </w:tcPr>
                          <w:p w14:paraId="6A78363A" w14:textId="77777777" w:rsidR="00D9419E" w:rsidRPr="00313370" w:rsidRDefault="00D9419E" w:rsidP="0066447D">
                            <w:pPr>
                              <w:spacing w:before="240" w:after="0"/>
                              <w:rPr>
                                <w:sz w:val="28"/>
                                <w:szCs w:val="28"/>
                                <w:highlight w:val="yellow"/>
                              </w:rPr>
                            </w:pPr>
                            <w:r w:rsidRPr="00313370"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>Presented By</w:t>
                            </w:r>
                          </w:p>
                        </w:tc>
                        <w:tc>
                          <w:tcPr>
                            <w:tcW w:w="5208" w:type="dxa"/>
                          </w:tcPr>
                          <w:p w14:paraId="20C540AA" w14:textId="77777777" w:rsidR="00D9419E" w:rsidRDefault="00D9419E" w:rsidP="00D9419E"/>
                        </w:tc>
                      </w:tr>
                      <w:tr w:rsidR="00D9419E" w14:paraId="4CC74AD3" w14:textId="77777777" w:rsidTr="000306E9">
                        <w:tc>
                          <w:tcPr>
                            <w:tcW w:w="5250" w:type="dxa"/>
                          </w:tcPr>
                          <w:p w14:paraId="4205B753" w14:textId="77777777" w:rsidR="00D9419E" w:rsidRPr="00313370" w:rsidRDefault="00D9419E" w:rsidP="0066447D">
                            <w:pPr>
                              <w:spacing w:after="0"/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</w:pPr>
                            <w:r>
                              <w:br w:type="page"/>
                            </w:r>
                            <w:r w:rsidRPr="00313370">
                              <w:rPr>
                                <w:sz w:val="28"/>
                                <w:szCs w:val="28"/>
                                <w:highlight w:val="yellow"/>
                              </w:rPr>
                              <w:t>[Client’s Name]</w:t>
                            </w:r>
                          </w:p>
                        </w:tc>
                        <w:tc>
                          <w:tcPr>
                            <w:tcW w:w="5208" w:type="dxa"/>
                          </w:tcPr>
                          <w:p w14:paraId="7056CB6F" w14:textId="77777777" w:rsidR="00D9419E" w:rsidRDefault="00D9419E" w:rsidP="00D9419E"/>
                        </w:tc>
                      </w:tr>
                    </w:tbl>
                    <w:p w14:paraId="591687FB" w14:textId="0147178C" w:rsidR="00D9419E" w:rsidRDefault="00D9419E" w:rsidP="00D9419E"/>
                  </w:txbxContent>
                </v:textbox>
                <w10:wrap type="square" anchorx="margin" anchory="page"/>
              </v:shape>
            </w:pict>
          </mc:Fallback>
        </mc:AlternateContent>
      </w:r>
      <w:r w:rsidRPr="005847D8">
        <w:rPr>
          <w:rFonts w:ascii="Calibri" w:hAnsi="Calibri" w:cs="Calibri"/>
        </w:rPr>
        <w:tab/>
      </w:r>
    </w:p>
    <w:p w14:paraId="052CA111" w14:textId="5F88EC23" w:rsidR="00DD17AD" w:rsidRPr="005847D8" w:rsidRDefault="00D9419E" w:rsidP="00DD17AD">
      <w:pPr>
        <w:pStyle w:val="Heading1"/>
        <w:jc w:val="center"/>
        <w:rPr>
          <w:rFonts w:ascii="Calibri" w:hAnsi="Calibri" w:cs="Calibri"/>
        </w:rPr>
      </w:pPr>
      <w:r w:rsidRPr="005847D8">
        <w:rPr>
          <w:rFonts w:ascii="Calibri" w:hAnsi="Calibri" w:cs="Calibri"/>
        </w:rPr>
        <w:br w:type="page"/>
      </w:r>
      <w:bookmarkStart w:id="2" w:name="_Toc231472578"/>
      <w:bookmarkStart w:id="3" w:name="_Toc231472579"/>
      <w:r w:rsidR="00DD17AD" w:rsidRPr="005847D8">
        <w:rPr>
          <w:rFonts w:ascii="Calibri" w:hAnsi="Calibri" w:cs="Calibri"/>
        </w:rPr>
        <w:lastRenderedPageBreak/>
        <w:t>Table of Contents</w:t>
      </w:r>
      <w:bookmarkEnd w:id="2"/>
    </w:p>
    <w:sdt>
      <w:sdtPr>
        <w:rPr>
          <w:rFonts w:ascii="Calibri" w:eastAsia="Calibri" w:hAnsi="Calibri" w:cs="Calibri"/>
          <w:lang w:val="en" w:eastAsia="en-IN"/>
        </w:rPr>
        <w:alias w:val="Contents"/>
        <w:id w:val="-1459715162"/>
      </w:sdtPr>
      <w:sdtContent>
        <w:p w14:paraId="54FF83B1" w14:textId="7C7B9286" w:rsidR="00DD17AD" w:rsidRPr="005847D8" w:rsidRDefault="00DD17AD" w:rsidP="005847D8">
          <w:pPr>
            <w:pStyle w:val="TOC1"/>
            <w:tabs>
              <w:tab w:val="right" w:leader="dot" w:pos="10710"/>
            </w:tabs>
            <w:spacing w:after="0" w:line="276" w:lineRule="auto"/>
            <w:rPr>
              <w:rFonts w:ascii="Calibri" w:hAnsi="Calibri" w:cs="Calibri"/>
              <w:noProof/>
            </w:rPr>
          </w:pPr>
          <w:r w:rsidRPr="005847D8">
            <w:rPr>
              <w:rFonts w:ascii="Calibri" w:hAnsi="Calibri" w:cs="Calibri"/>
            </w:rPr>
            <w:fldChar w:fldCharType="begin"/>
          </w:r>
          <w:r w:rsidRPr="005847D8">
            <w:rPr>
              <w:rFonts w:ascii="Calibri" w:hAnsi="Calibri" w:cs="Calibri"/>
            </w:rPr>
            <w:instrText>TOC \h \o "1-2"</w:instrText>
          </w:r>
          <w:r w:rsidRPr="005847D8">
            <w:rPr>
              <w:rFonts w:ascii="Calibri" w:hAnsi="Calibri" w:cs="Calibri"/>
            </w:rPr>
            <w:fldChar w:fldCharType="separate"/>
          </w:r>
          <w:hyperlink w:anchor="_Toc231472578" w:history="1"/>
          <w:hyperlink w:anchor="_Toc231472579" w:history="1">
            <w:r w:rsidRPr="005847D8">
              <w:rPr>
                <w:rStyle w:val="Hyperlink"/>
                <w:rFonts w:ascii="Calibri" w:hAnsi="Calibri" w:cs="Calibri"/>
                <w:noProof/>
              </w:rPr>
              <w:t>1. Executive Summary</w:t>
            </w:r>
            <w:r w:rsidRPr="005847D8">
              <w:rPr>
                <w:rFonts w:ascii="Calibri" w:hAnsi="Calibri" w:cs="Calibri"/>
                <w:noProof/>
              </w:rPr>
              <w:tab/>
            </w:r>
            <w:r w:rsidRPr="005847D8">
              <w:rPr>
                <w:rFonts w:ascii="Calibri" w:hAnsi="Calibri" w:cs="Calibri"/>
                <w:noProof/>
              </w:rPr>
              <w:fldChar w:fldCharType="begin"/>
            </w:r>
            <w:r w:rsidRPr="005847D8">
              <w:rPr>
                <w:rFonts w:ascii="Calibri" w:hAnsi="Calibri" w:cs="Calibri"/>
                <w:noProof/>
              </w:rPr>
              <w:instrText xml:space="preserve"> PAGEREF _Toc231472579 \h </w:instrText>
            </w:r>
            <w:r w:rsidRPr="005847D8">
              <w:rPr>
                <w:rFonts w:ascii="Calibri" w:hAnsi="Calibri" w:cs="Calibri"/>
                <w:noProof/>
              </w:rPr>
            </w:r>
            <w:r w:rsidRPr="005847D8">
              <w:rPr>
                <w:rFonts w:ascii="Calibri" w:hAnsi="Calibri" w:cs="Calibri"/>
                <w:noProof/>
              </w:rPr>
              <w:fldChar w:fldCharType="separate"/>
            </w:r>
            <w:r w:rsidRPr="005847D8">
              <w:rPr>
                <w:rFonts w:ascii="Calibri" w:hAnsi="Calibri" w:cs="Calibri"/>
                <w:noProof/>
              </w:rPr>
              <w:t>3</w:t>
            </w:r>
            <w:r w:rsidRPr="005847D8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696C0872" w14:textId="77777777" w:rsidR="00DD17AD" w:rsidRPr="005847D8" w:rsidRDefault="00DD17AD" w:rsidP="005847D8">
          <w:pPr>
            <w:pStyle w:val="TOC1"/>
            <w:tabs>
              <w:tab w:val="right" w:leader="dot" w:pos="10710"/>
            </w:tabs>
            <w:spacing w:after="0" w:line="276" w:lineRule="auto"/>
            <w:rPr>
              <w:rFonts w:ascii="Calibri" w:hAnsi="Calibri" w:cs="Calibri"/>
              <w:noProof/>
            </w:rPr>
          </w:pPr>
          <w:hyperlink w:anchor="_Toc231472580" w:history="1">
            <w:r w:rsidRPr="005847D8">
              <w:rPr>
                <w:rStyle w:val="Hyperlink"/>
                <w:rFonts w:ascii="Calibri" w:hAnsi="Calibri" w:cs="Calibri"/>
                <w:noProof/>
              </w:rPr>
              <w:t>2. Understanding Your Requirements</w:t>
            </w:r>
            <w:r w:rsidRPr="005847D8">
              <w:rPr>
                <w:rFonts w:ascii="Calibri" w:hAnsi="Calibri" w:cs="Calibri"/>
                <w:noProof/>
              </w:rPr>
              <w:tab/>
            </w:r>
            <w:r w:rsidRPr="005847D8">
              <w:rPr>
                <w:rFonts w:ascii="Calibri" w:hAnsi="Calibri" w:cs="Calibri"/>
                <w:noProof/>
              </w:rPr>
              <w:fldChar w:fldCharType="begin"/>
            </w:r>
            <w:r w:rsidRPr="005847D8">
              <w:rPr>
                <w:rFonts w:ascii="Calibri" w:hAnsi="Calibri" w:cs="Calibri"/>
                <w:noProof/>
              </w:rPr>
              <w:instrText xml:space="preserve"> PAGEREF _Toc231472580 \h </w:instrText>
            </w:r>
            <w:r w:rsidRPr="005847D8">
              <w:rPr>
                <w:rFonts w:ascii="Calibri" w:hAnsi="Calibri" w:cs="Calibri"/>
                <w:noProof/>
              </w:rPr>
            </w:r>
            <w:r w:rsidRPr="005847D8">
              <w:rPr>
                <w:rFonts w:ascii="Calibri" w:hAnsi="Calibri" w:cs="Calibri"/>
                <w:noProof/>
              </w:rPr>
              <w:fldChar w:fldCharType="separate"/>
            </w:r>
            <w:r w:rsidRPr="005847D8">
              <w:rPr>
                <w:rFonts w:ascii="Calibri" w:hAnsi="Calibri" w:cs="Calibri"/>
                <w:noProof/>
              </w:rPr>
              <w:t>3</w:t>
            </w:r>
            <w:r w:rsidRPr="005847D8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708CF3E0" w14:textId="77777777" w:rsidR="00DD17AD" w:rsidRPr="005847D8" w:rsidRDefault="00DD17AD" w:rsidP="005847D8">
          <w:pPr>
            <w:pStyle w:val="TOC2"/>
            <w:tabs>
              <w:tab w:val="right" w:leader="dot" w:pos="10710"/>
            </w:tabs>
            <w:spacing w:after="0" w:line="276" w:lineRule="auto"/>
            <w:rPr>
              <w:rFonts w:ascii="Calibri" w:hAnsi="Calibri" w:cs="Calibri"/>
              <w:noProof/>
            </w:rPr>
          </w:pPr>
          <w:hyperlink w:anchor="_Toc231472581" w:history="1">
            <w:r w:rsidRPr="005847D8">
              <w:rPr>
                <w:rStyle w:val="Hyperlink"/>
                <w:rFonts w:ascii="Calibri" w:hAnsi="Calibri" w:cs="Calibri"/>
                <w:noProof/>
              </w:rPr>
              <w:t>2.1 Background &amp; Context</w:t>
            </w:r>
            <w:r w:rsidRPr="005847D8">
              <w:rPr>
                <w:rFonts w:ascii="Calibri" w:hAnsi="Calibri" w:cs="Calibri"/>
                <w:noProof/>
              </w:rPr>
              <w:tab/>
            </w:r>
            <w:r w:rsidRPr="005847D8">
              <w:rPr>
                <w:rFonts w:ascii="Calibri" w:hAnsi="Calibri" w:cs="Calibri"/>
                <w:noProof/>
              </w:rPr>
              <w:fldChar w:fldCharType="begin"/>
            </w:r>
            <w:r w:rsidRPr="005847D8">
              <w:rPr>
                <w:rFonts w:ascii="Calibri" w:hAnsi="Calibri" w:cs="Calibri"/>
                <w:noProof/>
              </w:rPr>
              <w:instrText xml:space="preserve"> PAGEREF _Toc231472581 \h </w:instrText>
            </w:r>
            <w:r w:rsidRPr="005847D8">
              <w:rPr>
                <w:rFonts w:ascii="Calibri" w:hAnsi="Calibri" w:cs="Calibri"/>
                <w:noProof/>
              </w:rPr>
            </w:r>
            <w:r w:rsidRPr="005847D8">
              <w:rPr>
                <w:rFonts w:ascii="Calibri" w:hAnsi="Calibri" w:cs="Calibri"/>
                <w:noProof/>
              </w:rPr>
              <w:fldChar w:fldCharType="separate"/>
            </w:r>
            <w:r w:rsidRPr="005847D8">
              <w:rPr>
                <w:rFonts w:ascii="Calibri" w:hAnsi="Calibri" w:cs="Calibri"/>
                <w:noProof/>
              </w:rPr>
              <w:t>3</w:t>
            </w:r>
            <w:r w:rsidRPr="005847D8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6A74B8E1" w14:textId="77777777" w:rsidR="00DD17AD" w:rsidRPr="005847D8" w:rsidRDefault="00DD17AD" w:rsidP="005847D8">
          <w:pPr>
            <w:pStyle w:val="TOC2"/>
            <w:tabs>
              <w:tab w:val="right" w:leader="dot" w:pos="10710"/>
            </w:tabs>
            <w:spacing w:after="0" w:line="276" w:lineRule="auto"/>
            <w:rPr>
              <w:rFonts w:ascii="Calibri" w:hAnsi="Calibri" w:cs="Calibri"/>
              <w:noProof/>
            </w:rPr>
          </w:pPr>
          <w:hyperlink w:anchor="_Toc231472582" w:history="1">
            <w:r w:rsidRPr="005847D8">
              <w:rPr>
                <w:rStyle w:val="Hyperlink"/>
                <w:rFonts w:ascii="Calibri" w:hAnsi="Calibri" w:cs="Calibri"/>
                <w:noProof/>
              </w:rPr>
              <w:t>2.2 Goals &amp; Success Criteria</w:t>
            </w:r>
            <w:r w:rsidRPr="005847D8">
              <w:rPr>
                <w:rFonts w:ascii="Calibri" w:hAnsi="Calibri" w:cs="Calibri"/>
                <w:noProof/>
              </w:rPr>
              <w:tab/>
            </w:r>
            <w:r w:rsidRPr="005847D8">
              <w:rPr>
                <w:rFonts w:ascii="Calibri" w:hAnsi="Calibri" w:cs="Calibri"/>
                <w:noProof/>
              </w:rPr>
              <w:fldChar w:fldCharType="begin"/>
            </w:r>
            <w:r w:rsidRPr="005847D8">
              <w:rPr>
                <w:rFonts w:ascii="Calibri" w:hAnsi="Calibri" w:cs="Calibri"/>
                <w:noProof/>
              </w:rPr>
              <w:instrText xml:space="preserve"> PAGEREF _Toc231472582 \h </w:instrText>
            </w:r>
            <w:r w:rsidRPr="005847D8">
              <w:rPr>
                <w:rFonts w:ascii="Calibri" w:hAnsi="Calibri" w:cs="Calibri"/>
                <w:noProof/>
              </w:rPr>
            </w:r>
            <w:r w:rsidRPr="005847D8">
              <w:rPr>
                <w:rFonts w:ascii="Calibri" w:hAnsi="Calibri" w:cs="Calibri"/>
                <w:noProof/>
              </w:rPr>
              <w:fldChar w:fldCharType="separate"/>
            </w:r>
            <w:r w:rsidRPr="005847D8">
              <w:rPr>
                <w:rFonts w:ascii="Calibri" w:hAnsi="Calibri" w:cs="Calibri"/>
                <w:noProof/>
              </w:rPr>
              <w:t>3</w:t>
            </w:r>
            <w:r w:rsidRPr="005847D8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1AE58E25" w14:textId="77777777" w:rsidR="00DD17AD" w:rsidRPr="005847D8" w:rsidRDefault="00DD17AD" w:rsidP="005847D8">
          <w:pPr>
            <w:pStyle w:val="TOC1"/>
            <w:tabs>
              <w:tab w:val="right" w:leader="dot" w:pos="10710"/>
            </w:tabs>
            <w:spacing w:after="0" w:line="276" w:lineRule="auto"/>
            <w:rPr>
              <w:rFonts w:ascii="Calibri" w:hAnsi="Calibri" w:cs="Calibri"/>
              <w:noProof/>
            </w:rPr>
          </w:pPr>
          <w:hyperlink w:anchor="_Toc231472583" w:history="1">
            <w:r w:rsidRPr="005847D8">
              <w:rPr>
                <w:rStyle w:val="Hyperlink"/>
                <w:rFonts w:ascii="Calibri" w:hAnsi="Calibri" w:cs="Calibri"/>
                <w:noProof/>
              </w:rPr>
              <w:t>3. Proposed Solution</w:t>
            </w:r>
            <w:r w:rsidRPr="005847D8">
              <w:rPr>
                <w:rFonts w:ascii="Calibri" w:hAnsi="Calibri" w:cs="Calibri"/>
                <w:noProof/>
              </w:rPr>
              <w:tab/>
            </w:r>
            <w:r w:rsidRPr="005847D8">
              <w:rPr>
                <w:rFonts w:ascii="Calibri" w:hAnsi="Calibri" w:cs="Calibri"/>
                <w:noProof/>
              </w:rPr>
              <w:fldChar w:fldCharType="begin"/>
            </w:r>
            <w:r w:rsidRPr="005847D8">
              <w:rPr>
                <w:rFonts w:ascii="Calibri" w:hAnsi="Calibri" w:cs="Calibri"/>
                <w:noProof/>
              </w:rPr>
              <w:instrText xml:space="preserve"> PAGEREF _Toc231472583 \h </w:instrText>
            </w:r>
            <w:r w:rsidRPr="005847D8">
              <w:rPr>
                <w:rFonts w:ascii="Calibri" w:hAnsi="Calibri" w:cs="Calibri"/>
                <w:noProof/>
              </w:rPr>
            </w:r>
            <w:r w:rsidRPr="005847D8">
              <w:rPr>
                <w:rFonts w:ascii="Calibri" w:hAnsi="Calibri" w:cs="Calibri"/>
                <w:noProof/>
              </w:rPr>
              <w:fldChar w:fldCharType="separate"/>
            </w:r>
            <w:r w:rsidRPr="005847D8">
              <w:rPr>
                <w:rFonts w:ascii="Calibri" w:hAnsi="Calibri" w:cs="Calibri"/>
                <w:noProof/>
              </w:rPr>
              <w:t>3</w:t>
            </w:r>
            <w:r w:rsidRPr="005847D8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738AE553" w14:textId="77777777" w:rsidR="00DD17AD" w:rsidRPr="005847D8" w:rsidRDefault="00DD17AD" w:rsidP="005847D8">
          <w:pPr>
            <w:pStyle w:val="TOC2"/>
            <w:tabs>
              <w:tab w:val="right" w:leader="dot" w:pos="10710"/>
            </w:tabs>
            <w:spacing w:after="0" w:line="276" w:lineRule="auto"/>
            <w:rPr>
              <w:rFonts w:ascii="Calibri" w:hAnsi="Calibri" w:cs="Calibri"/>
              <w:noProof/>
            </w:rPr>
          </w:pPr>
          <w:hyperlink w:anchor="_Toc231472584" w:history="1">
            <w:r w:rsidRPr="005847D8">
              <w:rPr>
                <w:rStyle w:val="Hyperlink"/>
                <w:rFonts w:ascii="Calibri" w:hAnsi="Calibri" w:cs="Calibri"/>
                <w:noProof/>
              </w:rPr>
              <w:t>3.1 Solution Overview</w:t>
            </w:r>
            <w:r w:rsidRPr="005847D8">
              <w:rPr>
                <w:rFonts w:ascii="Calibri" w:hAnsi="Calibri" w:cs="Calibri"/>
                <w:noProof/>
              </w:rPr>
              <w:tab/>
            </w:r>
            <w:r w:rsidRPr="005847D8">
              <w:rPr>
                <w:rFonts w:ascii="Calibri" w:hAnsi="Calibri" w:cs="Calibri"/>
                <w:noProof/>
              </w:rPr>
              <w:fldChar w:fldCharType="begin"/>
            </w:r>
            <w:r w:rsidRPr="005847D8">
              <w:rPr>
                <w:rFonts w:ascii="Calibri" w:hAnsi="Calibri" w:cs="Calibri"/>
                <w:noProof/>
              </w:rPr>
              <w:instrText xml:space="preserve"> PAGEREF _Toc231472584 \h </w:instrText>
            </w:r>
            <w:r w:rsidRPr="005847D8">
              <w:rPr>
                <w:rFonts w:ascii="Calibri" w:hAnsi="Calibri" w:cs="Calibri"/>
                <w:noProof/>
              </w:rPr>
            </w:r>
            <w:r w:rsidRPr="005847D8">
              <w:rPr>
                <w:rFonts w:ascii="Calibri" w:hAnsi="Calibri" w:cs="Calibri"/>
                <w:noProof/>
              </w:rPr>
              <w:fldChar w:fldCharType="separate"/>
            </w:r>
            <w:r w:rsidRPr="005847D8">
              <w:rPr>
                <w:rFonts w:ascii="Calibri" w:hAnsi="Calibri" w:cs="Calibri"/>
                <w:noProof/>
              </w:rPr>
              <w:t>3</w:t>
            </w:r>
            <w:r w:rsidRPr="005847D8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328C90B9" w14:textId="77777777" w:rsidR="00DD17AD" w:rsidRPr="005847D8" w:rsidRDefault="00DD17AD" w:rsidP="005847D8">
          <w:pPr>
            <w:pStyle w:val="TOC2"/>
            <w:tabs>
              <w:tab w:val="right" w:leader="dot" w:pos="10710"/>
            </w:tabs>
            <w:spacing w:after="0" w:line="276" w:lineRule="auto"/>
            <w:rPr>
              <w:rFonts w:ascii="Calibri" w:hAnsi="Calibri" w:cs="Calibri"/>
              <w:noProof/>
            </w:rPr>
          </w:pPr>
          <w:hyperlink w:anchor="_Toc231472585" w:history="1">
            <w:r w:rsidRPr="005847D8">
              <w:rPr>
                <w:rStyle w:val="Hyperlink"/>
                <w:rFonts w:ascii="Calibri" w:hAnsi="Calibri" w:cs="Calibri"/>
                <w:noProof/>
              </w:rPr>
              <w:t>3.2 Key Capabilities</w:t>
            </w:r>
            <w:r w:rsidRPr="005847D8">
              <w:rPr>
                <w:rFonts w:ascii="Calibri" w:hAnsi="Calibri" w:cs="Calibri"/>
                <w:noProof/>
              </w:rPr>
              <w:tab/>
            </w:r>
            <w:r w:rsidRPr="005847D8">
              <w:rPr>
                <w:rFonts w:ascii="Calibri" w:hAnsi="Calibri" w:cs="Calibri"/>
                <w:noProof/>
              </w:rPr>
              <w:fldChar w:fldCharType="begin"/>
            </w:r>
            <w:r w:rsidRPr="005847D8">
              <w:rPr>
                <w:rFonts w:ascii="Calibri" w:hAnsi="Calibri" w:cs="Calibri"/>
                <w:noProof/>
              </w:rPr>
              <w:instrText xml:space="preserve"> PAGEREF _Toc231472585 \h </w:instrText>
            </w:r>
            <w:r w:rsidRPr="005847D8">
              <w:rPr>
                <w:rFonts w:ascii="Calibri" w:hAnsi="Calibri" w:cs="Calibri"/>
                <w:noProof/>
              </w:rPr>
            </w:r>
            <w:r w:rsidRPr="005847D8">
              <w:rPr>
                <w:rFonts w:ascii="Calibri" w:hAnsi="Calibri" w:cs="Calibri"/>
                <w:noProof/>
              </w:rPr>
              <w:fldChar w:fldCharType="separate"/>
            </w:r>
            <w:r w:rsidRPr="005847D8">
              <w:rPr>
                <w:rFonts w:ascii="Calibri" w:hAnsi="Calibri" w:cs="Calibri"/>
                <w:noProof/>
              </w:rPr>
              <w:t>3</w:t>
            </w:r>
            <w:r w:rsidRPr="005847D8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5598CE84" w14:textId="77777777" w:rsidR="00DD17AD" w:rsidRPr="005847D8" w:rsidRDefault="00DD17AD" w:rsidP="005847D8">
          <w:pPr>
            <w:pStyle w:val="TOC2"/>
            <w:tabs>
              <w:tab w:val="right" w:leader="dot" w:pos="10710"/>
            </w:tabs>
            <w:spacing w:after="0" w:line="276" w:lineRule="auto"/>
            <w:rPr>
              <w:rFonts w:ascii="Calibri" w:hAnsi="Calibri" w:cs="Calibri"/>
              <w:noProof/>
            </w:rPr>
          </w:pPr>
          <w:hyperlink w:anchor="_Toc231472586" w:history="1">
            <w:r w:rsidRPr="005847D8">
              <w:rPr>
                <w:rStyle w:val="Hyperlink"/>
                <w:rFonts w:ascii="Calibri" w:hAnsi="Calibri" w:cs="Calibri"/>
                <w:noProof/>
              </w:rPr>
              <w:t>3.3 Architecture &amp; Approach</w:t>
            </w:r>
            <w:r w:rsidRPr="005847D8">
              <w:rPr>
                <w:rFonts w:ascii="Calibri" w:hAnsi="Calibri" w:cs="Calibri"/>
                <w:noProof/>
              </w:rPr>
              <w:tab/>
            </w:r>
            <w:r w:rsidRPr="005847D8">
              <w:rPr>
                <w:rFonts w:ascii="Calibri" w:hAnsi="Calibri" w:cs="Calibri"/>
                <w:noProof/>
              </w:rPr>
              <w:fldChar w:fldCharType="begin"/>
            </w:r>
            <w:r w:rsidRPr="005847D8">
              <w:rPr>
                <w:rFonts w:ascii="Calibri" w:hAnsi="Calibri" w:cs="Calibri"/>
                <w:noProof/>
              </w:rPr>
              <w:instrText xml:space="preserve"> PAGEREF _Toc231472586 \h </w:instrText>
            </w:r>
            <w:r w:rsidRPr="005847D8">
              <w:rPr>
                <w:rFonts w:ascii="Calibri" w:hAnsi="Calibri" w:cs="Calibri"/>
                <w:noProof/>
              </w:rPr>
            </w:r>
            <w:r w:rsidRPr="005847D8">
              <w:rPr>
                <w:rFonts w:ascii="Calibri" w:hAnsi="Calibri" w:cs="Calibri"/>
                <w:noProof/>
              </w:rPr>
              <w:fldChar w:fldCharType="separate"/>
            </w:r>
            <w:r w:rsidRPr="005847D8">
              <w:rPr>
                <w:rFonts w:ascii="Calibri" w:hAnsi="Calibri" w:cs="Calibri"/>
                <w:noProof/>
              </w:rPr>
              <w:t>3</w:t>
            </w:r>
            <w:r w:rsidRPr="005847D8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62377877" w14:textId="77777777" w:rsidR="00DD17AD" w:rsidRPr="005847D8" w:rsidRDefault="00DD17AD" w:rsidP="005847D8">
          <w:pPr>
            <w:pStyle w:val="TOC1"/>
            <w:tabs>
              <w:tab w:val="right" w:leader="dot" w:pos="10710"/>
            </w:tabs>
            <w:spacing w:after="0" w:line="276" w:lineRule="auto"/>
            <w:rPr>
              <w:rFonts w:ascii="Calibri" w:hAnsi="Calibri" w:cs="Calibri"/>
              <w:noProof/>
            </w:rPr>
          </w:pPr>
          <w:hyperlink w:anchor="_Toc231472587" w:history="1">
            <w:r w:rsidRPr="005847D8">
              <w:rPr>
                <w:rStyle w:val="Hyperlink"/>
                <w:rFonts w:ascii="Calibri" w:hAnsi="Calibri" w:cs="Calibri"/>
                <w:noProof/>
              </w:rPr>
              <w:t>4. Scope of Work</w:t>
            </w:r>
            <w:r w:rsidRPr="005847D8">
              <w:rPr>
                <w:rFonts w:ascii="Calibri" w:hAnsi="Calibri" w:cs="Calibri"/>
                <w:noProof/>
              </w:rPr>
              <w:tab/>
            </w:r>
            <w:r w:rsidRPr="005847D8">
              <w:rPr>
                <w:rFonts w:ascii="Calibri" w:hAnsi="Calibri" w:cs="Calibri"/>
                <w:noProof/>
              </w:rPr>
              <w:fldChar w:fldCharType="begin"/>
            </w:r>
            <w:r w:rsidRPr="005847D8">
              <w:rPr>
                <w:rFonts w:ascii="Calibri" w:hAnsi="Calibri" w:cs="Calibri"/>
                <w:noProof/>
              </w:rPr>
              <w:instrText xml:space="preserve"> PAGEREF _Toc231472587 \h </w:instrText>
            </w:r>
            <w:r w:rsidRPr="005847D8">
              <w:rPr>
                <w:rFonts w:ascii="Calibri" w:hAnsi="Calibri" w:cs="Calibri"/>
                <w:noProof/>
              </w:rPr>
            </w:r>
            <w:r w:rsidRPr="005847D8">
              <w:rPr>
                <w:rFonts w:ascii="Calibri" w:hAnsi="Calibri" w:cs="Calibri"/>
                <w:noProof/>
              </w:rPr>
              <w:fldChar w:fldCharType="separate"/>
            </w:r>
            <w:r w:rsidRPr="005847D8">
              <w:rPr>
                <w:rFonts w:ascii="Calibri" w:hAnsi="Calibri" w:cs="Calibri"/>
                <w:noProof/>
              </w:rPr>
              <w:t>4</w:t>
            </w:r>
            <w:r w:rsidRPr="005847D8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05155742" w14:textId="77777777" w:rsidR="00DD17AD" w:rsidRPr="005847D8" w:rsidRDefault="00DD17AD" w:rsidP="005847D8">
          <w:pPr>
            <w:pStyle w:val="TOC2"/>
            <w:tabs>
              <w:tab w:val="right" w:leader="dot" w:pos="10710"/>
            </w:tabs>
            <w:spacing w:after="0" w:line="276" w:lineRule="auto"/>
            <w:rPr>
              <w:rFonts w:ascii="Calibri" w:hAnsi="Calibri" w:cs="Calibri"/>
              <w:noProof/>
            </w:rPr>
          </w:pPr>
          <w:hyperlink w:anchor="_Toc231472588" w:history="1">
            <w:r w:rsidRPr="005847D8">
              <w:rPr>
                <w:rStyle w:val="Hyperlink"/>
                <w:rFonts w:ascii="Calibri" w:hAnsi="Calibri" w:cs="Calibri"/>
                <w:noProof/>
              </w:rPr>
              <w:t>4.1 In Scope</w:t>
            </w:r>
            <w:r w:rsidRPr="005847D8">
              <w:rPr>
                <w:rFonts w:ascii="Calibri" w:hAnsi="Calibri" w:cs="Calibri"/>
                <w:noProof/>
              </w:rPr>
              <w:tab/>
            </w:r>
            <w:r w:rsidRPr="005847D8">
              <w:rPr>
                <w:rFonts w:ascii="Calibri" w:hAnsi="Calibri" w:cs="Calibri"/>
                <w:noProof/>
              </w:rPr>
              <w:fldChar w:fldCharType="begin"/>
            </w:r>
            <w:r w:rsidRPr="005847D8">
              <w:rPr>
                <w:rFonts w:ascii="Calibri" w:hAnsi="Calibri" w:cs="Calibri"/>
                <w:noProof/>
              </w:rPr>
              <w:instrText xml:space="preserve"> PAGEREF _Toc231472588 \h </w:instrText>
            </w:r>
            <w:r w:rsidRPr="005847D8">
              <w:rPr>
                <w:rFonts w:ascii="Calibri" w:hAnsi="Calibri" w:cs="Calibri"/>
                <w:noProof/>
              </w:rPr>
            </w:r>
            <w:r w:rsidRPr="005847D8">
              <w:rPr>
                <w:rFonts w:ascii="Calibri" w:hAnsi="Calibri" w:cs="Calibri"/>
                <w:noProof/>
              </w:rPr>
              <w:fldChar w:fldCharType="separate"/>
            </w:r>
            <w:r w:rsidRPr="005847D8">
              <w:rPr>
                <w:rFonts w:ascii="Calibri" w:hAnsi="Calibri" w:cs="Calibri"/>
                <w:noProof/>
              </w:rPr>
              <w:t>4</w:t>
            </w:r>
            <w:r w:rsidRPr="005847D8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1EC13347" w14:textId="77777777" w:rsidR="00DD17AD" w:rsidRPr="005847D8" w:rsidRDefault="00DD17AD" w:rsidP="005847D8">
          <w:pPr>
            <w:pStyle w:val="TOC2"/>
            <w:tabs>
              <w:tab w:val="right" w:leader="dot" w:pos="10710"/>
            </w:tabs>
            <w:spacing w:after="0" w:line="276" w:lineRule="auto"/>
            <w:rPr>
              <w:rFonts w:ascii="Calibri" w:hAnsi="Calibri" w:cs="Calibri"/>
              <w:noProof/>
            </w:rPr>
          </w:pPr>
          <w:hyperlink w:anchor="_Toc231472589" w:history="1">
            <w:r w:rsidRPr="005847D8">
              <w:rPr>
                <w:rStyle w:val="Hyperlink"/>
                <w:rFonts w:ascii="Calibri" w:hAnsi="Calibri" w:cs="Calibri"/>
                <w:noProof/>
              </w:rPr>
              <w:t>4.2 Out of Scope</w:t>
            </w:r>
            <w:r w:rsidRPr="005847D8">
              <w:rPr>
                <w:rFonts w:ascii="Calibri" w:hAnsi="Calibri" w:cs="Calibri"/>
                <w:noProof/>
              </w:rPr>
              <w:tab/>
            </w:r>
            <w:r w:rsidRPr="005847D8">
              <w:rPr>
                <w:rFonts w:ascii="Calibri" w:hAnsi="Calibri" w:cs="Calibri"/>
                <w:noProof/>
              </w:rPr>
              <w:fldChar w:fldCharType="begin"/>
            </w:r>
            <w:r w:rsidRPr="005847D8">
              <w:rPr>
                <w:rFonts w:ascii="Calibri" w:hAnsi="Calibri" w:cs="Calibri"/>
                <w:noProof/>
              </w:rPr>
              <w:instrText xml:space="preserve"> PAGEREF _Toc231472589 \h </w:instrText>
            </w:r>
            <w:r w:rsidRPr="005847D8">
              <w:rPr>
                <w:rFonts w:ascii="Calibri" w:hAnsi="Calibri" w:cs="Calibri"/>
                <w:noProof/>
              </w:rPr>
            </w:r>
            <w:r w:rsidRPr="005847D8">
              <w:rPr>
                <w:rFonts w:ascii="Calibri" w:hAnsi="Calibri" w:cs="Calibri"/>
                <w:noProof/>
              </w:rPr>
              <w:fldChar w:fldCharType="separate"/>
            </w:r>
            <w:r w:rsidRPr="005847D8">
              <w:rPr>
                <w:rFonts w:ascii="Calibri" w:hAnsi="Calibri" w:cs="Calibri"/>
                <w:noProof/>
              </w:rPr>
              <w:t>4</w:t>
            </w:r>
            <w:r w:rsidRPr="005847D8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74D8FC63" w14:textId="77777777" w:rsidR="00DD17AD" w:rsidRPr="005847D8" w:rsidRDefault="00DD17AD" w:rsidP="005847D8">
          <w:pPr>
            <w:pStyle w:val="TOC1"/>
            <w:tabs>
              <w:tab w:val="right" w:leader="dot" w:pos="10710"/>
            </w:tabs>
            <w:spacing w:after="0" w:line="276" w:lineRule="auto"/>
            <w:rPr>
              <w:rFonts w:ascii="Calibri" w:hAnsi="Calibri" w:cs="Calibri"/>
              <w:noProof/>
            </w:rPr>
          </w:pPr>
          <w:hyperlink w:anchor="_Toc231472590" w:history="1">
            <w:r w:rsidRPr="005847D8">
              <w:rPr>
                <w:rStyle w:val="Hyperlink"/>
                <w:rFonts w:ascii="Calibri" w:hAnsi="Calibri" w:cs="Calibri"/>
                <w:noProof/>
              </w:rPr>
              <w:t>5. Project Plan &amp; Timeline</w:t>
            </w:r>
            <w:r w:rsidRPr="005847D8">
              <w:rPr>
                <w:rFonts w:ascii="Calibri" w:hAnsi="Calibri" w:cs="Calibri"/>
                <w:noProof/>
              </w:rPr>
              <w:tab/>
            </w:r>
            <w:r w:rsidRPr="005847D8">
              <w:rPr>
                <w:rFonts w:ascii="Calibri" w:hAnsi="Calibri" w:cs="Calibri"/>
                <w:noProof/>
              </w:rPr>
              <w:fldChar w:fldCharType="begin"/>
            </w:r>
            <w:r w:rsidRPr="005847D8">
              <w:rPr>
                <w:rFonts w:ascii="Calibri" w:hAnsi="Calibri" w:cs="Calibri"/>
                <w:noProof/>
              </w:rPr>
              <w:instrText xml:space="preserve"> PAGEREF _Toc231472590 \h </w:instrText>
            </w:r>
            <w:r w:rsidRPr="005847D8">
              <w:rPr>
                <w:rFonts w:ascii="Calibri" w:hAnsi="Calibri" w:cs="Calibri"/>
                <w:noProof/>
              </w:rPr>
            </w:r>
            <w:r w:rsidRPr="005847D8">
              <w:rPr>
                <w:rFonts w:ascii="Calibri" w:hAnsi="Calibri" w:cs="Calibri"/>
                <w:noProof/>
              </w:rPr>
              <w:fldChar w:fldCharType="separate"/>
            </w:r>
            <w:r w:rsidRPr="005847D8">
              <w:rPr>
                <w:rFonts w:ascii="Calibri" w:hAnsi="Calibri" w:cs="Calibri"/>
                <w:noProof/>
              </w:rPr>
              <w:t>4</w:t>
            </w:r>
            <w:r w:rsidRPr="005847D8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43575AC0" w14:textId="77777777" w:rsidR="00DD17AD" w:rsidRPr="005847D8" w:rsidRDefault="00DD17AD" w:rsidP="005847D8">
          <w:pPr>
            <w:pStyle w:val="TOC1"/>
            <w:tabs>
              <w:tab w:val="right" w:leader="dot" w:pos="10710"/>
            </w:tabs>
            <w:spacing w:after="0" w:line="276" w:lineRule="auto"/>
            <w:rPr>
              <w:rFonts w:ascii="Calibri" w:hAnsi="Calibri" w:cs="Calibri"/>
              <w:noProof/>
            </w:rPr>
          </w:pPr>
          <w:hyperlink w:anchor="_Toc231472591" w:history="1">
            <w:r w:rsidRPr="005847D8">
              <w:rPr>
                <w:rStyle w:val="Hyperlink"/>
                <w:rFonts w:ascii="Calibri" w:hAnsi="Calibri" w:cs="Calibri"/>
                <w:noProof/>
              </w:rPr>
              <w:t>6. Technology Stack</w:t>
            </w:r>
            <w:r w:rsidRPr="005847D8">
              <w:rPr>
                <w:rFonts w:ascii="Calibri" w:hAnsi="Calibri" w:cs="Calibri"/>
                <w:noProof/>
              </w:rPr>
              <w:tab/>
            </w:r>
            <w:r w:rsidRPr="005847D8">
              <w:rPr>
                <w:rFonts w:ascii="Calibri" w:hAnsi="Calibri" w:cs="Calibri"/>
                <w:noProof/>
              </w:rPr>
              <w:fldChar w:fldCharType="begin"/>
            </w:r>
            <w:r w:rsidRPr="005847D8">
              <w:rPr>
                <w:rFonts w:ascii="Calibri" w:hAnsi="Calibri" w:cs="Calibri"/>
                <w:noProof/>
              </w:rPr>
              <w:instrText xml:space="preserve"> PAGEREF _Toc231472591 \h </w:instrText>
            </w:r>
            <w:r w:rsidRPr="005847D8">
              <w:rPr>
                <w:rFonts w:ascii="Calibri" w:hAnsi="Calibri" w:cs="Calibri"/>
                <w:noProof/>
              </w:rPr>
            </w:r>
            <w:r w:rsidRPr="005847D8">
              <w:rPr>
                <w:rFonts w:ascii="Calibri" w:hAnsi="Calibri" w:cs="Calibri"/>
                <w:noProof/>
              </w:rPr>
              <w:fldChar w:fldCharType="separate"/>
            </w:r>
            <w:r w:rsidRPr="005847D8">
              <w:rPr>
                <w:rFonts w:ascii="Calibri" w:hAnsi="Calibri" w:cs="Calibri"/>
                <w:noProof/>
              </w:rPr>
              <w:t>4</w:t>
            </w:r>
            <w:r w:rsidRPr="005847D8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09414A1A" w14:textId="77777777" w:rsidR="00DD17AD" w:rsidRPr="005847D8" w:rsidRDefault="00DD17AD" w:rsidP="005847D8">
          <w:pPr>
            <w:pStyle w:val="TOC1"/>
            <w:tabs>
              <w:tab w:val="right" w:leader="dot" w:pos="10710"/>
            </w:tabs>
            <w:spacing w:after="0" w:line="276" w:lineRule="auto"/>
            <w:rPr>
              <w:rFonts w:ascii="Calibri" w:hAnsi="Calibri" w:cs="Calibri"/>
              <w:noProof/>
            </w:rPr>
          </w:pPr>
          <w:hyperlink w:anchor="_Toc231472592" w:history="1">
            <w:r w:rsidRPr="005847D8">
              <w:rPr>
                <w:rStyle w:val="Hyperlink"/>
                <w:rFonts w:ascii="Calibri" w:hAnsi="Calibri" w:cs="Calibri"/>
                <w:noProof/>
              </w:rPr>
              <w:t>7. Why WebOsmotic</w:t>
            </w:r>
            <w:r w:rsidRPr="005847D8">
              <w:rPr>
                <w:rFonts w:ascii="Calibri" w:hAnsi="Calibri" w:cs="Calibri"/>
                <w:noProof/>
              </w:rPr>
              <w:tab/>
            </w:r>
            <w:r w:rsidRPr="005847D8">
              <w:rPr>
                <w:rFonts w:ascii="Calibri" w:hAnsi="Calibri" w:cs="Calibri"/>
                <w:noProof/>
              </w:rPr>
              <w:fldChar w:fldCharType="begin"/>
            </w:r>
            <w:r w:rsidRPr="005847D8">
              <w:rPr>
                <w:rFonts w:ascii="Calibri" w:hAnsi="Calibri" w:cs="Calibri"/>
                <w:noProof/>
              </w:rPr>
              <w:instrText xml:space="preserve"> PAGEREF _Toc231472592 \h </w:instrText>
            </w:r>
            <w:r w:rsidRPr="005847D8">
              <w:rPr>
                <w:rFonts w:ascii="Calibri" w:hAnsi="Calibri" w:cs="Calibri"/>
                <w:noProof/>
              </w:rPr>
            </w:r>
            <w:r w:rsidRPr="005847D8">
              <w:rPr>
                <w:rFonts w:ascii="Calibri" w:hAnsi="Calibri" w:cs="Calibri"/>
                <w:noProof/>
              </w:rPr>
              <w:fldChar w:fldCharType="separate"/>
            </w:r>
            <w:r w:rsidRPr="005847D8">
              <w:rPr>
                <w:rFonts w:ascii="Calibri" w:hAnsi="Calibri" w:cs="Calibri"/>
                <w:noProof/>
              </w:rPr>
              <w:t>5</w:t>
            </w:r>
            <w:r w:rsidRPr="005847D8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28C46C76" w14:textId="77777777" w:rsidR="00DD17AD" w:rsidRPr="005847D8" w:rsidRDefault="00DD17AD" w:rsidP="005847D8">
          <w:pPr>
            <w:pStyle w:val="TOC2"/>
            <w:tabs>
              <w:tab w:val="right" w:leader="dot" w:pos="10710"/>
            </w:tabs>
            <w:spacing w:after="0" w:line="276" w:lineRule="auto"/>
            <w:rPr>
              <w:rFonts w:ascii="Calibri" w:hAnsi="Calibri" w:cs="Calibri"/>
              <w:noProof/>
            </w:rPr>
          </w:pPr>
          <w:hyperlink w:anchor="_Toc231472593" w:history="1">
            <w:r w:rsidRPr="005847D8">
              <w:rPr>
                <w:rStyle w:val="Hyperlink"/>
                <w:rFonts w:ascii="Calibri" w:hAnsi="Calibri" w:cs="Calibri"/>
                <w:noProof/>
              </w:rPr>
              <w:t>Senior ownership on every build</w:t>
            </w:r>
            <w:r w:rsidRPr="005847D8">
              <w:rPr>
                <w:rFonts w:ascii="Calibri" w:hAnsi="Calibri" w:cs="Calibri"/>
                <w:noProof/>
              </w:rPr>
              <w:tab/>
            </w:r>
            <w:r w:rsidRPr="005847D8">
              <w:rPr>
                <w:rFonts w:ascii="Calibri" w:hAnsi="Calibri" w:cs="Calibri"/>
                <w:noProof/>
              </w:rPr>
              <w:fldChar w:fldCharType="begin"/>
            </w:r>
            <w:r w:rsidRPr="005847D8">
              <w:rPr>
                <w:rFonts w:ascii="Calibri" w:hAnsi="Calibri" w:cs="Calibri"/>
                <w:noProof/>
              </w:rPr>
              <w:instrText xml:space="preserve"> PAGEREF _Toc231472593 \h </w:instrText>
            </w:r>
            <w:r w:rsidRPr="005847D8">
              <w:rPr>
                <w:rFonts w:ascii="Calibri" w:hAnsi="Calibri" w:cs="Calibri"/>
                <w:noProof/>
              </w:rPr>
            </w:r>
            <w:r w:rsidRPr="005847D8">
              <w:rPr>
                <w:rFonts w:ascii="Calibri" w:hAnsi="Calibri" w:cs="Calibri"/>
                <w:noProof/>
              </w:rPr>
              <w:fldChar w:fldCharType="separate"/>
            </w:r>
            <w:r w:rsidRPr="005847D8">
              <w:rPr>
                <w:rFonts w:ascii="Calibri" w:hAnsi="Calibri" w:cs="Calibri"/>
                <w:noProof/>
              </w:rPr>
              <w:t>5</w:t>
            </w:r>
            <w:r w:rsidRPr="005847D8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1281BA5F" w14:textId="77777777" w:rsidR="00DD17AD" w:rsidRPr="005847D8" w:rsidRDefault="00DD17AD" w:rsidP="005847D8">
          <w:pPr>
            <w:pStyle w:val="TOC2"/>
            <w:tabs>
              <w:tab w:val="right" w:leader="dot" w:pos="10710"/>
            </w:tabs>
            <w:spacing w:after="0" w:line="276" w:lineRule="auto"/>
            <w:rPr>
              <w:rFonts w:ascii="Calibri" w:hAnsi="Calibri" w:cs="Calibri"/>
              <w:noProof/>
            </w:rPr>
          </w:pPr>
          <w:hyperlink w:anchor="_Toc231472594" w:history="1">
            <w:r w:rsidRPr="005847D8">
              <w:rPr>
                <w:rStyle w:val="Hyperlink"/>
                <w:rFonts w:ascii="Calibri" w:hAnsi="Calibri" w:cs="Calibri"/>
                <w:noProof/>
              </w:rPr>
              <w:t>Partnerships built to last</w:t>
            </w:r>
            <w:r w:rsidRPr="005847D8">
              <w:rPr>
                <w:rFonts w:ascii="Calibri" w:hAnsi="Calibri" w:cs="Calibri"/>
                <w:noProof/>
              </w:rPr>
              <w:tab/>
            </w:r>
            <w:r w:rsidRPr="005847D8">
              <w:rPr>
                <w:rFonts w:ascii="Calibri" w:hAnsi="Calibri" w:cs="Calibri"/>
                <w:noProof/>
              </w:rPr>
              <w:fldChar w:fldCharType="begin"/>
            </w:r>
            <w:r w:rsidRPr="005847D8">
              <w:rPr>
                <w:rFonts w:ascii="Calibri" w:hAnsi="Calibri" w:cs="Calibri"/>
                <w:noProof/>
              </w:rPr>
              <w:instrText xml:space="preserve"> PAGEREF _Toc231472594 \h </w:instrText>
            </w:r>
            <w:r w:rsidRPr="005847D8">
              <w:rPr>
                <w:rFonts w:ascii="Calibri" w:hAnsi="Calibri" w:cs="Calibri"/>
                <w:noProof/>
              </w:rPr>
            </w:r>
            <w:r w:rsidRPr="005847D8">
              <w:rPr>
                <w:rFonts w:ascii="Calibri" w:hAnsi="Calibri" w:cs="Calibri"/>
                <w:noProof/>
              </w:rPr>
              <w:fldChar w:fldCharType="separate"/>
            </w:r>
            <w:r w:rsidRPr="005847D8">
              <w:rPr>
                <w:rFonts w:ascii="Calibri" w:hAnsi="Calibri" w:cs="Calibri"/>
                <w:noProof/>
              </w:rPr>
              <w:t>5</w:t>
            </w:r>
            <w:r w:rsidRPr="005847D8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15D77747" w14:textId="77777777" w:rsidR="00DD17AD" w:rsidRPr="005847D8" w:rsidRDefault="00DD17AD" w:rsidP="005847D8">
          <w:pPr>
            <w:pStyle w:val="TOC2"/>
            <w:tabs>
              <w:tab w:val="right" w:leader="dot" w:pos="10710"/>
            </w:tabs>
            <w:spacing w:after="0" w:line="276" w:lineRule="auto"/>
            <w:rPr>
              <w:rFonts w:ascii="Calibri" w:hAnsi="Calibri" w:cs="Calibri"/>
              <w:noProof/>
            </w:rPr>
          </w:pPr>
          <w:hyperlink w:anchor="_Toc231472595" w:history="1">
            <w:r w:rsidRPr="005847D8">
              <w:rPr>
                <w:rStyle w:val="Hyperlink"/>
                <w:rFonts w:ascii="Calibri" w:hAnsi="Calibri" w:cs="Calibri"/>
                <w:noProof/>
              </w:rPr>
              <w:t>Production systems, mapped to a KPI</w:t>
            </w:r>
            <w:r w:rsidRPr="005847D8">
              <w:rPr>
                <w:rFonts w:ascii="Calibri" w:hAnsi="Calibri" w:cs="Calibri"/>
                <w:noProof/>
              </w:rPr>
              <w:tab/>
            </w:r>
            <w:r w:rsidRPr="005847D8">
              <w:rPr>
                <w:rFonts w:ascii="Calibri" w:hAnsi="Calibri" w:cs="Calibri"/>
                <w:noProof/>
              </w:rPr>
              <w:fldChar w:fldCharType="begin"/>
            </w:r>
            <w:r w:rsidRPr="005847D8">
              <w:rPr>
                <w:rFonts w:ascii="Calibri" w:hAnsi="Calibri" w:cs="Calibri"/>
                <w:noProof/>
              </w:rPr>
              <w:instrText xml:space="preserve"> PAGEREF _Toc231472595 \h </w:instrText>
            </w:r>
            <w:r w:rsidRPr="005847D8">
              <w:rPr>
                <w:rFonts w:ascii="Calibri" w:hAnsi="Calibri" w:cs="Calibri"/>
                <w:noProof/>
              </w:rPr>
            </w:r>
            <w:r w:rsidRPr="005847D8">
              <w:rPr>
                <w:rFonts w:ascii="Calibri" w:hAnsi="Calibri" w:cs="Calibri"/>
                <w:noProof/>
              </w:rPr>
              <w:fldChar w:fldCharType="separate"/>
            </w:r>
            <w:r w:rsidRPr="005847D8">
              <w:rPr>
                <w:rFonts w:ascii="Calibri" w:hAnsi="Calibri" w:cs="Calibri"/>
                <w:noProof/>
              </w:rPr>
              <w:t>5</w:t>
            </w:r>
            <w:r w:rsidRPr="005847D8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06078B14" w14:textId="77777777" w:rsidR="00DD17AD" w:rsidRPr="005847D8" w:rsidRDefault="00DD17AD" w:rsidP="005847D8">
          <w:pPr>
            <w:pStyle w:val="TOC2"/>
            <w:tabs>
              <w:tab w:val="right" w:leader="dot" w:pos="10710"/>
            </w:tabs>
            <w:spacing w:after="0" w:line="276" w:lineRule="auto"/>
            <w:rPr>
              <w:rFonts w:ascii="Calibri" w:hAnsi="Calibri" w:cs="Calibri"/>
              <w:noProof/>
            </w:rPr>
          </w:pPr>
          <w:hyperlink w:anchor="_Toc231472596" w:history="1">
            <w:r w:rsidRPr="005847D8">
              <w:rPr>
                <w:rStyle w:val="Hyperlink"/>
                <w:rFonts w:ascii="Calibri" w:hAnsi="Calibri" w:cs="Calibri"/>
                <w:noProof/>
              </w:rPr>
              <w:t>Security and quality as standard</w:t>
            </w:r>
            <w:r w:rsidRPr="005847D8">
              <w:rPr>
                <w:rFonts w:ascii="Calibri" w:hAnsi="Calibri" w:cs="Calibri"/>
                <w:noProof/>
              </w:rPr>
              <w:tab/>
            </w:r>
            <w:r w:rsidRPr="005847D8">
              <w:rPr>
                <w:rFonts w:ascii="Calibri" w:hAnsi="Calibri" w:cs="Calibri"/>
                <w:noProof/>
              </w:rPr>
              <w:fldChar w:fldCharType="begin"/>
            </w:r>
            <w:r w:rsidRPr="005847D8">
              <w:rPr>
                <w:rFonts w:ascii="Calibri" w:hAnsi="Calibri" w:cs="Calibri"/>
                <w:noProof/>
              </w:rPr>
              <w:instrText xml:space="preserve"> PAGEREF _Toc231472596 \h </w:instrText>
            </w:r>
            <w:r w:rsidRPr="005847D8">
              <w:rPr>
                <w:rFonts w:ascii="Calibri" w:hAnsi="Calibri" w:cs="Calibri"/>
                <w:noProof/>
              </w:rPr>
            </w:r>
            <w:r w:rsidRPr="005847D8">
              <w:rPr>
                <w:rFonts w:ascii="Calibri" w:hAnsi="Calibri" w:cs="Calibri"/>
                <w:noProof/>
              </w:rPr>
              <w:fldChar w:fldCharType="separate"/>
            </w:r>
            <w:r w:rsidRPr="005847D8">
              <w:rPr>
                <w:rFonts w:ascii="Calibri" w:hAnsi="Calibri" w:cs="Calibri"/>
                <w:noProof/>
              </w:rPr>
              <w:t>5</w:t>
            </w:r>
            <w:r w:rsidRPr="005847D8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6A6F3F27" w14:textId="77777777" w:rsidR="00DD17AD" w:rsidRPr="005847D8" w:rsidRDefault="00DD17AD" w:rsidP="005847D8">
          <w:pPr>
            <w:pStyle w:val="TOC1"/>
            <w:tabs>
              <w:tab w:val="right" w:leader="dot" w:pos="10710"/>
            </w:tabs>
            <w:spacing w:after="0" w:line="276" w:lineRule="auto"/>
            <w:rPr>
              <w:rFonts w:ascii="Calibri" w:hAnsi="Calibri" w:cs="Calibri"/>
              <w:noProof/>
            </w:rPr>
          </w:pPr>
          <w:hyperlink w:anchor="_Toc231472597" w:history="1">
            <w:r w:rsidRPr="005847D8">
              <w:rPr>
                <w:rStyle w:val="Hyperlink"/>
                <w:rFonts w:ascii="Calibri" w:hAnsi="Calibri" w:cs="Calibri"/>
                <w:noProof/>
              </w:rPr>
              <w:t>8. Relevant Experience</w:t>
            </w:r>
            <w:r w:rsidRPr="005847D8">
              <w:rPr>
                <w:rFonts w:ascii="Calibri" w:hAnsi="Calibri" w:cs="Calibri"/>
                <w:noProof/>
              </w:rPr>
              <w:tab/>
            </w:r>
            <w:r w:rsidRPr="005847D8">
              <w:rPr>
                <w:rFonts w:ascii="Calibri" w:hAnsi="Calibri" w:cs="Calibri"/>
                <w:noProof/>
              </w:rPr>
              <w:fldChar w:fldCharType="begin"/>
            </w:r>
            <w:r w:rsidRPr="005847D8">
              <w:rPr>
                <w:rFonts w:ascii="Calibri" w:hAnsi="Calibri" w:cs="Calibri"/>
                <w:noProof/>
              </w:rPr>
              <w:instrText xml:space="preserve"> PAGEREF _Toc231472597 \h </w:instrText>
            </w:r>
            <w:r w:rsidRPr="005847D8">
              <w:rPr>
                <w:rFonts w:ascii="Calibri" w:hAnsi="Calibri" w:cs="Calibri"/>
                <w:noProof/>
              </w:rPr>
            </w:r>
            <w:r w:rsidRPr="005847D8">
              <w:rPr>
                <w:rFonts w:ascii="Calibri" w:hAnsi="Calibri" w:cs="Calibri"/>
                <w:noProof/>
              </w:rPr>
              <w:fldChar w:fldCharType="separate"/>
            </w:r>
            <w:r w:rsidRPr="005847D8">
              <w:rPr>
                <w:rFonts w:ascii="Calibri" w:hAnsi="Calibri" w:cs="Calibri"/>
                <w:noProof/>
              </w:rPr>
              <w:t>5</w:t>
            </w:r>
            <w:r w:rsidRPr="005847D8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48D6A08C" w14:textId="77777777" w:rsidR="00DD17AD" w:rsidRPr="005847D8" w:rsidRDefault="00DD17AD" w:rsidP="005847D8">
          <w:pPr>
            <w:pStyle w:val="TOC2"/>
            <w:tabs>
              <w:tab w:val="right" w:leader="dot" w:pos="10710"/>
            </w:tabs>
            <w:spacing w:after="0" w:line="276" w:lineRule="auto"/>
            <w:rPr>
              <w:rFonts w:ascii="Calibri" w:hAnsi="Calibri" w:cs="Calibri"/>
              <w:noProof/>
            </w:rPr>
          </w:pPr>
          <w:hyperlink w:anchor="_Toc231472598" w:history="1">
            <w:r w:rsidRPr="005847D8">
              <w:rPr>
                <w:rStyle w:val="Hyperlink"/>
                <w:rFonts w:ascii="Calibri" w:hAnsi="Calibri" w:cs="Calibri"/>
                <w:noProof/>
              </w:rPr>
              <w:t>Case Study — Call2Kitchen (Food &amp; Beverage, USA)</w:t>
            </w:r>
            <w:r w:rsidRPr="005847D8">
              <w:rPr>
                <w:rFonts w:ascii="Calibri" w:hAnsi="Calibri" w:cs="Calibri"/>
                <w:noProof/>
              </w:rPr>
              <w:tab/>
            </w:r>
            <w:r w:rsidRPr="005847D8">
              <w:rPr>
                <w:rFonts w:ascii="Calibri" w:hAnsi="Calibri" w:cs="Calibri"/>
                <w:noProof/>
              </w:rPr>
              <w:fldChar w:fldCharType="begin"/>
            </w:r>
            <w:r w:rsidRPr="005847D8">
              <w:rPr>
                <w:rFonts w:ascii="Calibri" w:hAnsi="Calibri" w:cs="Calibri"/>
                <w:noProof/>
              </w:rPr>
              <w:instrText xml:space="preserve"> PAGEREF _Toc231472598 \h </w:instrText>
            </w:r>
            <w:r w:rsidRPr="005847D8">
              <w:rPr>
                <w:rFonts w:ascii="Calibri" w:hAnsi="Calibri" w:cs="Calibri"/>
                <w:noProof/>
              </w:rPr>
            </w:r>
            <w:r w:rsidRPr="005847D8">
              <w:rPr>
                <w:rFonts w:ascii="Calibri" w:hAnsi="Calibri" w:cs="Calibri"/>
                <w:noProof/>
              </w:rPr>
              <w:fldChar w:fldCharType="separate"/>
            </w:r>
            <w:r w:rsidRPr="005847D8">
              <w:rPr>
                <w:rFonts w:ascii="Calibri" w:hAnsi="Calibri" w:cs="Calibri"/>
                <w:noProof/>
              </w:rPr>
              <w:t>5</w:t>
            </w:r>
            <w:r w:rsidRPr="005847D8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6CD9EB7B" w14:textId="77777777" w:rsidR="00DD17AD" w:rsidRPr="005847D8" w:rsidRDefault="00DD17AD" w:rsidP="005847D8">
          <w:pPr>
            <w:pStyle w:val="TOC2"/>
            <w:tabs>
              <w:tab w:val="right" w:leader="dot" w:pos="10710"/>
            </w:tabs>
            <w:spacing w:after="0" w:line="276" w:lineRule="auto"/>
            <w:rPr>
              <w:rFonts w:ascii="Calibri" w:hAnsi="Calibri" w:cs="Calibri"/>
              <w:noProof/>
            </w:rPr>
          </w:pPr>
          <w:hyperlink w:anchor="_Toc231472599" w:history="1">
            <w:r w:rsidRPr="005847D8">
              <w:rPr>
                <w:rStyle w:val="Hyperlink"/>
                <w:rFonts w:ascii="Calibri" w:hAnsi="Calibri" w:cs="Calibri"/>
                <w:noProof/>
              </w:rPr>
              <w:t>Case Study — [Project Name] ([Industry])</w:t>
            </w:r>
            <w:r w:rsidRPr="005847D8">
              <w:rPr>
                <w:rFonts w:ascii="Calibri" w:hAnsi="Calibri" w:cs="Calibri"/>
                <w:noProof/>
              </w:rPr>
              <w:tab/>
            </w:r>
            <w:r w:rsidRPr="005847D8">
              <w:rPr>
                <w:rFonts w:ascii="Calibri" w:hAnsi="Calibri" w:cs="Calibri"/>
                <w:noProof/>
              </w:rPr>
              <w:fldChar w:fldCharType="begin"/>
            </w:r>
            <w:r w:rsidRPr="005847D8">
              <w:rPr>
                <w:rFonts w:ascii="Calibri" w:hAnsi="Calibri" w:cs="Calibri"/>
                <w:noProof/>
              </w:rPr>
              <w:instrText xml:space="preserve"> PAGEREF _Toc231472599 \h </w:instrText>
            </w:r>
            <w:r w:rsidRPr="005847D8">
              <w:rPr>
                <w:rFonts w:ascii="Calibri" w:hAnsi="Calibri" w:cs="Calibri"/>
                <w:noProof/>
              </w:rPr>
            </w:r>
            <w:r w:rsidRPr="005847D8">
              <w:rPr>
                <w:rFonts w:ascii="Calibri" w:hAnsi="Calibri" w:cs="Calibri"/>
                <w:noProof/>
              </w:rPr>
              <w:fldChar w:fldCharType="separate"/>
            </w:r>
            <w:r w:rsidRPr="005847D8">
              <w:rPr>
                <w:rFonts w:ascii="Calibri" w:hAnsi="Calibri" w:cs="Calibri"/>
                <w:noProof/>
              </w:rPr>
              <w:t>6</w:t>
            </w:r>
            <w:r w:rsidRPr="005847D8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7F2BB89A" w14:textId="77777777" w:rsidR="00DD17AD" w:rsidRPr="005847D8" w:rsidRDefault="00DD17AD" w:rsidP="005847D8">
          <w:pPr>
            <w:pStyle w:val="TOC1"/>
            <w:tabs>
              <w:tab w:val="right" w:leader="dot" w:pos="10710"/>
            </w:tabs>
            <w:spacing w:after="0" w:line="276" w:lineRule="auto"/>
            <w:rPr>
              <w:rFonts w:ascii="Calibri" w:hAnsi="Calibri" w:cs="Calibri"/>
              <w:noProof/>
            </w:rPr>
          </w:pPr>
          <w:hyperlink w:anchor="_Toc231472600" w:history="1">
            <w:r w:rsidRPr="005847D8">
              <w:rPr>
                <w:rStyle w:val="Hyperlink"/>
                <w:rFonts w:ascii="Calibri" w:hAnsi="Calibri" w:cs="Calibri"/>
                <w:noProof/>
              </w:rPr>
              <w:t>9. Engagement Model &amp; Team</w:t>
            </w:r>
            <w:r w:rsidRPr="005847D8">
              <w:rPr>
                <w:rFonts w:ascii="Calibri" w:hAnsi="Calibri" w:cs="Calibri"/>
                <w:noProof/>
              </w:rPr>
              <w:tab/>
            </w:r>
            <w:r w:rsidRPr="005847D8">
              <w:rPr>
                <w:rFonts w:ascii="Calibri" w:hAnsi="Calibri" w:cs="Calibri"/>
                <w:noProof/>
              </w:rPr>
              <w:fldChar w:fldCharType="begin"/>
            </w:r>
            <w:r w:rsidRPr="005847D8">
              <w:rPr>
                <w:rFonts w:ascii="Calibri" w:hAnsi="Calibri" w:cs="Calibri"/>
                <w:noProof/>
              </w:rPr>
              <w:instrText xml:space="preserve"> PAGEREF _Toc231472600 \h </w:instrText>
            </w:r>
            <w:r w:rsidRPr="005847D8">
              <w:rPr>
                <w:rFonts w:ascii="Calibri" w:hAnsi="Calibri" w:cs="Calibri"/>
                <w:noProof/>
              </w:rPr>
            </w:r>
            <w:r w:rsidRPr="005847D8">
              <w:rPr>
                <w:rFonts w:ascii="Calibri" w:hAnsi="Calibri" w:cs="Calibri"/>
                <w:noProof/>
              </w:rPr>
              <w:fldChar w:fldCharType="separate"/>
            </w:r>
            <w:r w:rsidRPr="005847D8">
              <w:rPr>
                <w:rFonts w:ascii="Calibri" w:hAnsi="Calibri" w:cs="Calibri"/>
                <w:noProof/>
              </w:rPr>
              <w:t>6</w:t>
            </w:r>
            <w:r w:rsidRPr="005847D8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4B55F3F1" w14:textId="77777777" w:rsidR="00DD17AD" w:rsidRPr="005847D8" w:rsidRDefault="00DD17AD" w:rsidP="005847D8">
          <w:pPr>
            <w:pStyle w:val="TOC2"/>
            <w:tabs>
              <w:tab w:val="right" w:leader="dot" w:pos="10710"/>
            </w:tabs>
            <w:spacing w:after="0" w:line="276" w:lineRule="auto"/>
            <w:rPr>
              <w:rFonts w:ascii="Calibri" w:hAnsi="Calibri" w:cs="Calibri"/>
              <w:noProof/>
            </w:rPr>
          </w:pPr>
          <w:hyperlink w:anchor="_Toc231472601" w:history="1">
            <w:r w:rsidRPr="005847D8">
              <w:rPr>
                <w:rStyle w:val="Hyperlink"/>
                <w:rFonts w:ascii="Calibri" w:hAnsi="Calibri" w:cs="Calibri"/>
                <w:noProof/>
              </w:rPr>
              <w:t>9.1 Engagement Model</w:t>
            </w:r>
            <w:r w:rsidRPr="005847D8">
              <w:rPr>
                <w:rFonts w:ascii="Calibri" w:hAnsi="Calibri" w:cs="Calibri"/>
                <w:noProof/>
              </w:rPr>
              <w:tab/>
            </w:r>
            <w:r w:rsidRPr="005847D8">
              <w:rPr>
                <w:rFonts w:ascii="Calibri" w:hAnsi="Calibri" w:cs="Calibri"/>
                <w:noProof/>
              </w:rPr>
              <w:fldChar w:fldCharType="begin"/>
            </w:r>
            <w:r w:rsidRPr="005847D8">
              <w:rPr>
                <w:rFonts w:ascii="Calibri" w:hAnsi="Calibri" w:cs="Calibri"/>
                <w:noProof/>
              </w:rPr>
              <w:instrText xml:space="preserve"> PAGEREF _Toc231472601 \h </w:instrText>
            </w:r>
            <w:r w:rsidRPr="005847D8">
              <w:rPr>
                <w:rFonts w:ascii="Calibri" w:hAnsi="Calibri" w:cs="Calibri"/>
                <w:noProof/>
              </w:rPr>
            </w:r>
            <w:r w:rsidRPr="005847D8">
              <w:rPr>
                <w:rFonts w:ascii="Calibri" w:hAnsi="Calibri" w:cs="Calibri"/>
                <w:noProof/>
              </w:rPr>
              <w:fldChar w:fldCharType="separate"/>
            </w:r>
            <w:r w:rsidRPr="005847D8">
              <w:rPr>
                <w:rFonts w:ascii="Calibri" w:hAnsi="Calibri" w:cs="Calibri"/>
                <w:noProof/>
              </w:rPr>
              <w:t>6</w:t>
            </w:r>
            <w:r w:rsidRPr="005847D8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3B7C321A" w14:textId="77777777" w:rsidR="00DD17AD" w:rsidRPr="005847D8" w:rsidRDefault="00DD17AD" w:rsidP="005847D8">
          <w:pPr>
            <w:pStyle w:val="TOC2"/>
            <w:tabs>
              <w:tab w:val="right" w:leader="dot" w:pos="10710"/>
            </w:tabs>
            <w:spacing w:after="0" w:line="276" w:lineRule="auto"/>
            <w:rPr>
              <w:rFonts w:ascii="Calibri" w:hAnsi="Calibri" w:cs="Calibri"/>
              <w:noProof/>
            </w:rPr>
          </w:pPr>
          <w:hyperlink w:anchor="_Toc231472602" w:history="1">
            <w:r w:rsidRPr="005847D8">
              <w:rPr>
                <w:rStyle w:val="Hyperlink"/>
                <w:rFonts w:ascii="Calibri" w:hAnsi="Calibri" w:cs="Calibri"/>
                <w:noProof/>
              </w:rPr>
              <w:t>9.2 Proposed Team</w:t>
            </w:r>
            <w:r w:rsidRPr="005847D8">
              <w:rPr>
                <w:rFonts w:ascii="Calibri" w:hAnsi="Calibri" w:cs="Calibri"/>
                <w:noProof/>
              </w:rPr>
              <w:tab/>
            </w:r>
            <w:r w:rsidRPr="005847D8">
              <w:rPr>
                <w:rFonts w:ascii="Calibri" w:hAnsi="Calibri" w:cs="Calibri"/>
                <w:noProof/>
              </w:rPr>
              <w:fldChar w:fldCharType="begin"/>
            </w:r>
            <w:r w:rsidRPr="005847D8">
              <w:rPr>
                <w:rFonts w:ascii="Calibri" w:hAnsi="Calibri" w:cs="Calibri"/>
                <w:noProof/>
              </w:rPr>
              <w:instrText xml:space="preserve"> PAGEREF _Toc231472602 \h </w:instrText>
            </w:r>
            <w:r w:rsidRPr="005847D8">
              <w:rPr>
                <w:rFonts w:ascii="Calibri" w:hAnsi="Calibri" w:cs="Calibri"/>
                <w:noProof/>
              </w:rPr>
            </w:r>
            <w:r w:rsidRPr="005847D8">
              <w:rPr>
                <w:rFonts w:ascii="Calibri" w:hAnsi="Calibri" w:cs="Calibri"/>
                <w:noProof/>
              </w:rPr>
              <w:fldChar w:fldCharType="separate"/>
            </w:r>
            <w:r w:rsidRPr="005847D8">
              <w:rPr>
                <w:rFonts w:ascii="Calibri" w:hAnsi="Calibri" w:cs="Calibri"/>
                <w:noProof/>
              </w:rPr>
              <w:t>6</w:t>
            </w:r>
            <w:r w:rsidRPr="005847D8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269AE936" w14:textId="77777777" w:rsidR="00DD17AD" w:rsidRPr="005847D8" w:rsidRDefault="00DD17AD" w:rsidP="005847D8">
          <w:pPr>
            <w:pStyle w:val="TOC1"/>
            <w:tabs>
              <w:tab w:val="right" w:leader="dot" w:pos="10710"/>
            </w:tabs>
            <w:spacing w:after="0" w:line="276" w:lineRule="auto"/>
            <w:rPr>
              <w:rFonts w:ascii="Calibri" w:hAnsi="Calibri" w:cs="Calibri"/>
              <w:noProof/>
            </w:rPr>
          </w:pPr>
          <w:hyperlink w:anchor="_Toc231472603" w:history="1">
            <w:r w:rsidRPr="005847D8">
              <w:rPr>
                <w:rStyle w:val="Hyperlink"/>
                <w:rFonts w:ascii="Calibri" w:hAnsi="Calibri" w:cs="Calibri"/>
                <w:noProof/>
              </w:rPr>
              <w:t>10. Investment</w:t>
            </w:r>
            <w:r w:rsidRPr="005847D8">
              <w:rPr>
                <w:rFonts w:ascii="Calibri" w:hAnsi="Calibri" w:cs="Calibri"/>
                <w:noProof/>
              </w:rPr>
              <w:tab/>
            </w:r>
            <w:r w:rsidRPr="005847D8">
              <w:rPr>
                <w:rFonts w:ascii="Calibri" w:hAnsi="Calibri" w:cs="Calibri"/>
                <w:noProof/>
              </w:rPr>
              <w:fldChar w:fldCharType="begin"/>
            </w:r>
            <w:r w:rsidRPr="005847D8">
              <w:rPr>
                <w:rFonts w:ascii="Calibri" w:hAnsi="Calibri" w:cs="Calibri"/>
                <w:noProof/>
              </w:rPr>
              <w:instrText xml:space="preserve"> PAGEREF _Toc231472603 \h </w:instrText>
            </w:r>
            <w:r w:rsidRPr="005847D8">
              <w:rPr>
                <w:rFonts w:ascii="Calibri" w:hAnsi="Calibri" w:cs="Calibri"/>
                <w:noProof/>
              </w:rPr>
            </w:r>
            <w:r w:rsidRPr="005847D8">
              <w:rPr>
                <w:rFonts w:ascii="Calibri" w:hAnsi="Calibri" w:cs="Calibri"/>
                <w:noProof/>
              </w:rPr>
              <w:fldChar w:fldCharType="separate"/>
            </w:r>
            <w:r w:rsidRPr="005847D8">
              <w:rPr>
                <w:rFonts w:ascii="Calibri" w:hAnsi="Calibri" w:cs="Calibri"/>
                <w:noProof/>
              </w:rPr>
              <w:t>6</w:t>
            </w:r>
            <w:r w:rsidRPr="005847D8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1FF18753" w14:textId="77777777" w:rsidR="00DD17AD" w:rsidRPr="005847D8" w:rsidRDefault="00DD17AD" w:rsidP="005847D8">
          <w:pPr>
            <w:pStyle w:val="TOC1"/>
            <w:tabs>
              <w:tab w:val="right" w:leader="dot" w:pos="10710"/>
            </w:tabs>
            <w:spacing w:after="0" w:line="276" w:lineRule="auto"/>
            <w:rPr>
              <w:rFonts w:ascii="Calibri" w:hAnsi="Calibri" w:cs="Calibri"/>
              <w:noProof/>
            </w:rPr>
          </w:pPr>
          <w:hyperlink w:anchor="_Toc231472604" w:history="1">
            <w:r w:rsidRPr="005847D8">
              <w:rPr>
                <w:rStyle w:val="Hyperlink"/>
                <w:rFonts w:ascii="Calibri" w:hAnsi="Calibri" w:cs="Calibri"/>
                <w:noProof/>
              </w:rPr>
              <w:t>11. Assumptions &amp; Dependencies</w:t>
            </w:r>
            <w:r w:rsidRPr="005847D8">
              <w:rPr>
                <w:rFonts w:ascii="Calibri" w:hAnsi="Calibri" w:cs="Calibri"/>
                <w:noProof/>
              </w:rPr>
              <w:tab/>
            </w:r>
            <w:r w:rsidRPr="005847D8">
              <w:rPr>
                <w:rFonts w:ascii="Calibri" w:hAnsi="Calibri" w:cs="Calibri"/>
                <w:noProof/>
              </w:rPr>
              <w:fldChar w:fldCharType="begin"/>
            </w:r>
            <w:r w:rsidRPr="005847D8">
              <w:rPr>
                <w:rFonts w:ascii="Calibri" w:hAnsi="Calibri" w:cs="Calibri"/>
                <w:noProof/>
              </w:rPr>
              <w:instrText xml:space="preserve"> PAGEREF _Toc231472604 \h </w:instrText>
            </w:r>
            <w:r w:rsidRPr="005847D8">
              <w:rPr>
                <w:rFonts w:ascii="Calibri" w:hAnsi="Calibri" w:cs="Calibri"/>
                <w:noProof/>
              </w:rPr>
            </w:r>
            <w:r w:rsidRPr="005847D8">
              <w:rPr>
                <w:rFonts w:ascii="Calibri" w:hAnsi="Calibri" w:cs="Calibri"/>
                <w:noProof/>
              </w:rPr>
              <w:fldChar w:fldCharType="separate"/>
            </w:r>
            <w:r w:rsidRPr="005847D8">
              <w:rPr>
                <w:rFonts w:ascii="Calibri" w:hAnsi="Calibri" w:cs="Calibri"/>
                <w:noProof/>
              </w:rPr>
              <w:t>7</w:t>
            </w:r>
            <w:r w:rsidRPr="005847D8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0FE1324E" w14:textId="77777777" w:rsidR="00DD17AD" w:rsidRPr="005847D8" w:rsidRDefault="00DD17AD" w:rsidP="005847D8">
          <w:pPr>
            <w:pStyle w:val="TOC1"/>
            <w:tabs>
              <w:tab w:val="right" w:leader="dot" w:pos="10710"/>
            </w:tabs>
            <w:spacing w:after="0" w:line="276" w:lineRule="auto"/>
            <w:rPr>
              <w:rFonts w:ascii="Calibri" w:hAnsi="Calibri" w:cs="Calibri"/>
              <w:noProof/>
            </w:rPr>
          </w:pPr>
          <w:hyperlink w:anchor="_Toc231472605" w:history="1">
            <w:r w:rsidRPr="005847D8">
              <w:rPr>
                <w:rStyle w:val="Hyperlink"/>
                <w:rFonts w:ascii="Calibri" w:hAnsi="Calibri" w:cs="Calibri"/>
                <w:noProof/>
              </w:rPr>
              <w:t>12. Terms &amp; Next Steps</w:t>
            </w:r>
            <w:r w:rsidRPr="005847D8">
              <w:rPr>
                <w:rFonts w:ascii="Calibri" w:hAnsi="Calibri" w:cs="Calibri"/>
                <w:noProof/>
              </w:rPr>
              <w:tab/>
            </w:r>
            <w:r w:rsidRPr="005847D8">
              <w:rPr>
                <w:rFonts w:ascii="Calibri" w:hAnsi="Calibri" w:cs="Calibri"/>
                <w:noProof/>
              </w:rPr>
              <w:fldChar w:fldCharType="begin"/>
            </w:r>
            <w:r w:rsidRPr="005847D8">
              <w:rPr>
                <w:rFonts w:ascii="Calibri" w:hAnsi="Calibri" w:cs="Calibri"/>
                <w:noProof/>
              </w:rPr>
              <w:instrText xml:space="preserve"> PAGEREF _Toc231472605 \h </w:instrText>
            </w:r>
            <w:r w:rsidRPr="005847D8">
              <w:rPr>
                <w:rFonts w:ascii="Calibri" w:hAnsi="Calibri" w:cs="Calibri"/>
                <w:noProof/>
              </w:rPr>
            </w:r>
            <w:r w:rsidRPr="005847D8">
              <w:rPr>
                <w:rFonts w:ascii="Calibri" w:hAnsi="Calibri" w:cs="Calibri"/>
                <w:noProof/>
              </w:rPr>
              <w:fldChar w:fldCharType="separate"/>
            </w:r>
            <w:r w:rsidRPr="005847D8">
              <w:rPr>
                <w:rFonts w:ascii="Calibri" w:hAnsi="Calibri" w:cs="Calibri"/>
                <w:noProof/>
              </w:rPr>
              <w:t>7</w:t>
            </w:r>
            <w:r w:rsidRPr="005847D8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4D5381D3" w14:textId="77777777" w:rsidR="00DD17AD" w:rsidRPr="005847D8" w:rsidRDefault="00DD17AD" w:rsidP="005847D8">
          <w:pPr>
            <w:pStyle w:val="TOC2"/>
            <w:tabs>
              <w:tab w:val="right" w:leader="dot" w:pos="10710"/>
            </w:tabs>
            <w:spacing w:after="0" w:line="276" w:lineRule="auto"/>
            <w:rPr>
              <w:rFonts w:ascii="Calibri" w:hAnsi="Calibri" w:cs="Calibri"/>
              <w:noProof/>
            </w:rPr>
          </w:pPr>
          <w:hyperlink w:anchor="_Toc231472606" w:history="1">
            <w:r w:rsidRPr="005847D8">
              <w:rPr>
                <w:rStyle w:val="Hyperlink"/>
                <w:rFonts w:ascii="Calibri" w:hAnsi="Calibri" w:cs="Calibri"/>
                <w:noProof/>
              </w:rPr>
              <w:t>12.1 Validity</w:t>
            </w:r>
            <w:r w:rsidRPr="005847D8">
              <w:rPr>
                <w:rFonts w:ascii="Calibri" w:hAnsi="Calibri" w:cs="Calibri"/>
                <w:noProof/>
              </w:rPr>
              <w:tab/>
            </w:r>
            <w:r w:rsidRPr="005847D8">
              <w:rPr>
                <w:rFonts w:ascii="Calibri" w:hAnsi="Calibri" w:cs="Calibri"/>
                <w:noProof/>
              </w:rPr>
              <w:fldChar w:fldCharType="begin"/>
            </w:r>
            <w:r w:rsidRPr="005847D8">
              <w:rPr>
                <w:rFonts w:ascii="Calibri" w:hAnsi="Calibri" w:cs="Calibri"/>
                <w:noProof/>
              </w:rPr>
              <w:instrText xml:space="preserve"> PAGEREF _Toc231472606 \h </w:instrText>
            </w:r>
            <w:r w:rsidRPr="005847D8">
              <w:rPr>
                <w:rFonts w:ascii="Calibri" w:hAnsi="Calibri" w:cs="Calibri"/>
                <w:noProof/>
              </w:rPr>
            </w:r>
            <w:r w:rsidRPr="005847D8">
              <w:rPr>
                <w:rFonts w:ascii="Calibri" w:hAnsi="Calibri" w:cs="Calibri"/>
                <w:noProof/>
              </w:rPr>
              <w:fldChar w:fldCharType="separate"/>
            </w:r>
            <w:r w:rsidRPr="005847D8">
              <w:rPr>
                <w:rFonts w:ascii="Calibri" w:hAnsi="Calibri" w:cs="Calibri"/>
                <w:noProof/>
              </w:rPr>
              <w:t>7</w:t>
            </w:r>
            <w:r w:rsidRPr="005847D8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17A84AEE" w14:textId="77777777" w:rsidR="00DD17AD" w:rsidRPr="005847D8" w:rsidRDefault="00DD17AD" w:rsidP="005847D8">
          <w:pPr>
            <w:pStyle w:val="TOC2"/>
            <w:tabs>
              <w:tab w:val="right" w:leader="dot" w:pos="10710"/>
            </w:tabs>
            <w:spacing w:after="0" w:line="276" w:lineRule="auto"/>
            <w:rPr>
              <w:rFonts w:ascii="Calibri" w:hAnsi="Calibri" w:cs="Calibri"/>
              <w:noProof/>
            </w:rPr>
          </w:pPr>
          <w:hyperlink w:anchor="_Toc231472607" w:history="1">
            <w:r w:rsidRPr="005847D8">
              <w:rPr>
                <w:rStyle w:val="Hyperlink"/>
                <w:rFonts w:ascii="Calibri" w:hAnsi="Calibri" w:cs="Calibri"/>
                <w:noProof/>
              </w:rPr>
              <w:t>12.2 Next Steps</w:t>
            </w:r>
            <w:r w:rsidRPr="005847D8">
              <w:rPr>
                <w:rFonts w:ascii="Calibri" w:hAnsi="Calibri" w:cs="Calibri"/>
                <w:noProof/>
              </w:rPr>
              <w:tab/>
            </w:r>
            <w:r w:rsidRPr="005847D8">
              <w:rPr>
                <w:rFonts w:ascii="Calibri" w:hAnsi="Calibri" w:cs="Calibri"/>
                <w:noProof/>
              </w:rPr>
              <w:fldChar w:fldCharType="begin"/>
            </w:r>
            <w:r w:rsidRPr="005847D8">
              <w:rPr>
                <w:rFonts w:ascii="Calibri" w:hAnsi="Calibri" w:cs="Calibri"/>
                <w:noProof/>
              </w:rPr>
              <w:instrText xml:space="preserve"> PAGEREF _Toc231472607 \h </w:instrText>
            </w:r>
            <w:r w:rsidRPr="005847D8">
              <w:rPr>
                <w:rFonts w:ascii="Calibri" w:hAnsi="Calibri" w:cs="Calibri"/>
                <w:noProof/>
              </w:rPr>
            </w:r>
            <w:r w:rsidRPr="005847D8">
              <w:rPr>
                <w:rFonts w:ascii="Calibri" w:hAnsi="Calibri" w:cs="Calibri"/>
                <w:noProof/>
              </w:rPr>
              <w:fldChar w:fldCharType="separate"/>
            </w:r>
            <w:r w:rsidRPr="005847D8">
              <w:rPr>
                <w:rFonts w:ascii="Calibri" w:hAnsi="Calibri" w:cs="Calibri"/>
                <w:noProof/>
              </w:rPr>
              <w:t>7</w:t>
            </w:r>
            <w:r w:rsidRPr="005847D8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2E4F46AE" w14:textId="77777777" w:rsidR="00DD17AD" w:rsidRPr="005847D8" w:rsidRDefault="00DD17AD" w:rsidP="005847D8">
          <w:pPr>
            <w:pStyle w:val="TOC1"/>
            <w:tabs>
              <w:tab w:val="right" w:leader="dot" w:pos="10710"/>
            </w:tabs>
            <w:spacing w:after="0" w:line="276" w:lineRule="auto"/>
            <w:rPr>
              <w:rFonts w:ascii="Calibri" w:hAnsi="Calibri" w:cs="Calibri"/>
              <w:noProof/>
            </w:rPr>
          </w:pPr>
          <w:hyperlink w:anchor="_Toc231472608" w:history="1">
            <w:r w:rsidRPr="005847D8">
              <w:rPr>
                <w:rStyle w:val="Hyperlink"/>
                <w:rFonts w:ascii="Calibri" w:hAnsi="Calibri" w:cs="Calibri"/>
                <w:noProof/>
              </w:rPr>
              <w:t>13. Acceptance</w:t>
            </w:r>
            <w:r w:rsidRPr="005847D8">
              <w:rPr>
                <w:rFonts w:ascii="Calibri" w:hAnsi="Calibri" w:cs="Calibri"/>
                <w:noProof/>
              </w:rPr>
              <w:tab/>
            </w:r>
            <w:r w:rsidRPr="005847D8">
              <w:rPr>
                <w:rFonts w:ascii="Calibri" w:hAnsi="Calibri" w:cs="Calibri"/>
                <w:noProof/>
              </w:rPr>
              <w:fldChar w:fldCharType="begin"/>
            </w:r>
            <w:r w:rsidRPr="005847D8">
              <w:rPr>
                <w:rFonts w:ascii="Calibri" w:hAnsi="Calibri" w:cs="Calibri"/>
                <w:noProof/>
              </w:rPr>
              <w:instrText xml:space="preserve"> PAGEREF _Toc231472608 \h </w:instrText>
            </w:r>
            <w:r w:rsidRPr="005847D8">
              <w:rPr>
                <w:rFonts w:ascii="Calibri" w:hAnsi="Calibri" w:cs="Calibri"/>
                <w:noProof/>
              </w:rPr>
            </w:r>
            <w:r w:rsidRPr="005847D8">
              <w:rPr>
                <w:rFonts w:ascii="Calibri" w:hAnsi="Calibri" w:cs="Calibri"/>
                <w:noProof/>
              </w:rPr>
              <w:fldChar w:fldCharType="separate"/>
            </w:r>
            <w:r w:rsidRPr="005847D8">
              <w:rPr>
                <w:rFonts w:ascii="Calibri" w:hAnsi="Calibri" w:cs="Calibri"/>
                <w:noProof/>
              </w:rPr>
              <w:t>7</w:t>
            </w:r>
            <w:r w:rsidRPr="005847D8">
              <w:rPr>
                <w:rFonts w:ascii="Calibri" w:hAnsi="Calibri" w:cs="Calibri"/>
                <w:noProof/>
              </w:rPr>
              <w:fldChar w:fldCharType="end"/>
            </w:r>
          </w:hyperlink>
        </w:p>
        <w:p w14:paraId="09EF97A0" w14:textId="77777777" w:rsidR="00DD17AD" w:rsidRPr="005847D8" w:rsidRDefault="00DD17AD" w:rsidP="00DD17AD">
          <w:pPr>
            <w:tabs>
              <w:tab w:val="right" w:leader="dot" w:pos="10710"/>
            </w:tabs>
            <w:spacing w:after="200" w:line="280" w:lineRule="exact"/>
          </w:pPr>
          <w:r w:rsidRPr="005847D8">
            <w:fldChar w:fldCharType="end"/>
          </w:r>
        </w:p>
      </w:sdtContent>
    </w:sdt>
    <w:p w14:paraId="209541FC" w14:textId="77777777" w:rsidR="005847D8" w:rsidRPr="005847D8" w:rsidRDefault="005847D8">
      <w:pPr>
        <w:spacing w:after="200" w:line="280" w:lineRule="exact"/>
        <w:rPr>
          <w:rFonts w:eastAsia="Arial"/>
          <w:b/>
          <w:bCs/>
          <w:color w:val="0F2A43"/>
          <w:sz w:val="30"/>
          <w:szCs w:val="30"/>
          <w:lang w:val="en-IN"/>
        </w:rPr>
      </w:pPr>
      <w:r w:rsidRPr="005847D8">
        <w:br w:type="page"/>
      </w:r>
    </w:p>
    <w:p w14:paraId="3E0D9E70" w14:textId="70A261F7" w:rsidR="00395F74" w:rsidRPr="005847D8" w:rsidRDefault="00395F74" w:rsidP="00395F74">
      <w:pPr>
        <w:pStyle w:val="Heading1"/>
        <w:rPr>
          <w:rFonts w:ascii="Calibri" w:hAnsi="Calibri" w:cs="Calibri"/>
        </w:rPr>
      </w:pPr>
      <w:r w:rsidRPr="005847D8">
        <w:rPr>
          <w:rFonts w:ascii="Calibri" w:hAnsi="Calibri" w:cs="Calibri"/>
        </w:rPr>
        <w:lastRenderedPageBreak/>
        <w:t>1. Executive Summary</w:t>
      </w:r>
      <w:bookmarkEnd w:id="3"/>
    </w:p>
    <w:p w14:paraId="2B840B9A" w14:textId="77777777" w:rsidR="00395F74" w:rsidRPr="005847D8" w:rsidRDefault="00395F74" w:rsidP="00395F74">
      <w:pPr>
        <w:spacing w:after="120"/>
      </w:pPr>
      <w:r w:rsidRPr="005847D8">
        <w:rPr>
          <w:i/>
          <w:iCs/>
          <w:color w:val="8A97A4"/>
          <w:sz w:val="18"/>
          <w:szCs w:val="18"/>
        </w:rPr>
        <w:t>Replace the guidance below with two or three short paragraphs.</w:t>
      </w:r>
    </w:p>
    <w:p w14:paraId="03BDCF6B" w14:textId="77777777" w:rsidR="00395F74" w:rsidRPr="005847D8" w:rsidRDefault="00395F74" w:rsidP="00395F74">
      <w:pPr>
        <w:spacing w:line="276" w:lineRule="auto"/>
      </w:pPr>
      <w:r w:rsidRPr="005847D8">
        <w:rPr>
          <w:color w:val="44515E"/>
        </w:rPr>
        <w:t>Open with the client’s goal in their own words — what they are trying to build or fix and why it matters now. Keep it specific to their situation, not a generic intro about WebOsmotic.</w:t>
      </w:r>
    </w:p>
    <w:p w14:paraId="23CADF64" w14:textId="4A23A350" w:rsidR="00395F74" w:rsidRPr="005847D8" w:rsidRDefault="00395F74" w:rsidP="005847D8">
      <w:pPr>
        <w:spacing w:line="276" w:lineRule="auto"/>
        <w:rPr>
          <w:color w:val="44515E"/>
        </w:rPr>
      </w:pPr>
      <w:r w:rsidRPr="005847D8">
        <w:rPr>
          <w:color w:val="44515E"/>
        </w:rPr>
        <w:t xml:space="preserve">[In 2–3 sentences, restate the client’s objective and the outcome they want. Then </w:t>
      </w:r>
      <w:r w:rsidR="005F71E0" w:rsidRPr="005847D8">
        <w:rPr>
          <w:color w:val="44515E"/>
        </w:rPr>
        <w:t>summaries</w:t>
      </w:r>
      <w:r w:rsidRPr="005847D8">
        <w:rPr>
          <w:color w:val="44515E"/>
        </w:rPr>
        <w:t xml:space="preserve"> what WebOsmotic proposes to deliver and the value they can expect.]</w:t>
      </w:r>
    </w:p>
    <w:p w14:paraId="38E8B68D" w14:textId="77777777" w:rsidR="00395F74" w:rsidRPr="005847D8" w:rsidRDefault="00395F74" w:rsidP="00395F74">
      <w:pPr>
        <w:spacing w:line="276" w:lineRule="auto"/>
      </w:pPr>
      <w:r w:rsidRPr="005847D8">
        <w:rPr>
          <w:color w:val="44515E"/>
        </w:rPr>
        <w:t>Close with the headline of your proposed engagement: what you will build, the rough timeline, and the commercial model.</w:t>
      </w:r>
    </w:p>
    <w:p w14:paraId="52B0140A" w14:textId="77777777" w:rsidR="00395F74" w:rsidRPr="005847D8" w:rsidRDefault="00395F74" w:rsidP="00395F74">
      <w:pPr>
        <w:pStyle w:val="Heading1"/>
        <w:rPr>
          <w:rFonts w:ascii="Calibri" w:hAnsi="Calibri" w:cs="Calibri"/>
        </w:rPr>
      </w:pPr>
      <w:bookmarkStart w:id="4" w:name="_Toc231472580"/>
      <w:r w:rsidRPr="005847D8">
        <w:rPr>
          <w:rFonts w:ascii="Calibri" w:hAnsi="Calibri" w:cs="Calibri"/>
        </w:rPr>
        <w:t>2. Understanding Your Requirements</w:t>
      </w:r>
      <w:bookmarkEnd w:id="4"/>
    </w:p>
    <w:p w14:paraId="47FDB526" w14:textId="77777777" w:rsidR="00395F74" w:rsidRPr="005847D8" w:rsidRDefault="00395F74" w:rsidP="00395F74">
      <w:pPr>
        <w:spacing w:line="276" w:lineRule="auto"/>
      </w:pPr>
      <w:r w:rsidRPr="005847D8">
        <w:rPr>
          <w:color w:val="44515E"/>
        </w:rPr>
        <w:t>This section shows the client you understood their brief. Pull directly from what they told you — do not assume context they did not give.</w:t>
      </w:r>
    </w:p>
    <w:p w14:paraId="6B1B53C2" w14:textId="77777777" w:rsidR="00395F74" w:rsidRPr="005847D8" w:rsidRDefault="00395F74" w:rsidP="00395F74">
      <w:pPr>
        <w:pStyle w:val="Heading2"/>
        <w:rPr>
          <w:rFonts w:ascii="Calibri" w:hAnsi="Calibri" w:cs="Calibri"/>
        </w:rPr>
      </w:pPr>
      <w:bookmarkStart w:id="5" w:name="_Toc231472581"/>
      <w:r w:rsidRPr="005847D8">
        <w:rPr>
          <w:rFonts w:ascii="Calibri" w:hAnsi="Calibri" w:cs="Calibri"/>
        </w:rPr>
        <w:t>2.1 Background &amp; Context</w:t>
      </w:r>
      <w:bookmarkEnd w:id="5"/>
    </w:p>
    <w:p w14:paraId="12693B55" w14:textId="4525CA45" w:rsidR="00395F74" w:rsidRPr="005847D8" w:rsidRDefault="00395F74" w:rsidP="005847D8">
      <w:pPr>
        <w:spacing w:line="276" w:lineRule="auto"/>
        <w:rPr>
          <w:color w:val="44515E"/>
        </w:rPr>
      </w:pPr>
      <w:r w:rsidRPr="005847D8">
        <w:rPr>
          <w:color w:val="44515E"/>
        </w:rPr>
        <w:t>[</w:t>
      </w:r>
      <w:r w:rsidR="005F71E0" w:rsidRPr="005847D8">
        <w:rPr>
          <w:color w:val="44515E"/>
        </w:rPr>
        <w:t>Summaries</w:t>
      </w:r>
      <w:r w:rsidRPr="005847D8">
        <w:rPr>
          <w:color w:val="44515E"/>
        </w:rPr>
        <w:t xml:space="preserve"> the client’s current situation, the problem they raised, and any constraints they mentioned — systems in use, deadlines, budget signals, compliance needs.]</w:t>
      </w:r>
    </w:p>
    <w:p w14:paraId="6A15D71C" w14:textId="77777777" w:rsidR="00395F74" w:rsidRPr="005847D8" w:rsidRDefault="00395F74" w:rsidP="00395F74">
      <w:pPr>
        <w:pStyle w:val="Heading2"/>
        <w:rPr>
          <w:rFonts w:ascii="Calibri" w:hAnsi="Calibri" w:cs="Calibri"/>
        </w:rPr>
      </w:pPr>
      <w:bookmarkStart w:id="6" w:name="_Toc231472582"/>
      <w:r w:rsidRPr="005847D8">
        <w:rPr>
          <w:rFonts w:ascii="Calibri" w:hAnsi="Calibri" w:cs="Calibri"/>
        </w:rPr>
        <w:t>2.2 Goals &amp; Success Criteria</w:t>
      </w:r>
      <w:bookmarkEnd w:id="6"/>
    </w:p>
    <w:p w14:paraId="62EA45F4" w14:textId="77777777" w:rsidR="00395F74" w:rsidRPr="005847D8" w:rsidRDefault="00395F74" w:rsidP="005847D8">
      <w:pPr>
        <w:pStyle w:val="ListParagraph"/>
        <w:numPr>
          <w:ilvl w:val="0"/>
          <w:numId w:val="8"/>
        </w:numPr>
        <w:spacing w:line="276" w:lineRule="auto"/>
      </w:pPr>
      <w:r w:rsidRPr="005847D8">
        <w:t>[Primary goal — e.g. cut manual order handling time]</w:t>
      </w:r>
    </w:p>
    <w:p w14:paraId="508A9A59" w14:textId="77777777" w:rsidR="00395F74" w:rsidRPr="005847D8" w:rsidRDefault="00395F74" w:rsidP="005847D8">
      <w:pPr>
        <w:pStyle w:val="ListParagraph"/>
        <w:numPr>
          <w:ilvl w:val="0"/>
          <w:numId w:val="8"/>
        </w:numPr>
        <w:spacing w:line="276" w:lineRule="auto"/>
      </w:pPr>
      <w:r w:rsidRPr="005847D8">
        <w:t>[Secondary goal — e.g. give the support team a single dashboard]</w:t>
      </w:r>
    </w:p>
    <w:p w14:paraId="70503A12" w14:textId="77777777" w:rsidR="00395F74" w:rsidRPr="005847D8" w:rsidRDefault="00395F74" w:rsidP="005847D8">
      <w:pPr>
        <w:pStyle w:val="ListParagraph"/>
        <w:numPr>
          <w:ilvl w:val="0"/>
          <w:numId w:val="8"/>
        </w:numPr>
        <w:spacing w:line="276" w:lineRule="auto"/>
      </w:pPr>
      <w:r w:rsidRPr="005847D8">
        <w:t>[How success will be measured — a KPI the client can track in 90 days or less]</w:t>
      </w:r>
    </w:p>
    <w:p w14:paraId="50D0BA67" w14:textId="77777777" w:rsidR="00395F74" w:rsidRPr="005847D8" w:rsidRDefault="00395F74" w:rsidP="00395F74">
      <w:pPr>
        <w:pStyle w:val="Heading1"/>
        <w:rPr>
          <w:rFonts w:ascii="Calibri" w:hAnsi="Calibri" w:cs="Calibri"/>
        </w:rPr>
      </w:pPr>
      <w:bookmarkStart w:id="7" w:name="_Toc231472583"/>
      <w:r w:rsidRPr="005847D8">
        <w:rPr>
          <w:rFonts w:ascii="Calibri" w:hAnsi="Calibri" w:cs="Calibri"/>
        </w:rPr>
        <w:t>3. Proposed Solution</w:t>
      </w:r>
      <w:bookmarkEnd w:id="7"/>
    </w:p>
    <w:p w14:paraId="728BD09D" w14:textId="77777777" w:rsidR="00395F74" w:rsidRPr="005847D8" w:rsidRDefault="00395F74" w:rsidP="00395F74">
      <w:pPr>
        <w:spacing w:line="276" w:lineRule="auto"/>
      </w:pPr>
      <w:r w:rsidRPr="005847D8">
        <w:rPr>
          <w:color w:val="44515E"/>
        </w:rPr>
        <w:t>Describe what you will build in plain language, framed around the outcome rather than the tooling. Add or remove sub-sections to fit the engagement.</w:t>
      </w:r>
    </w:p>
    <w:p w14:paraId="78CF1702" w14:textId="77777777" w:rsidR="00395F74" w:rsidRPr="005847D8" w:rsidRDefault="00395F74" w:rsidP="00395F74">
      <w:pPr>
        <w:pStyle w:val="Heading2"/>
        <w:rPr>
          <w:rFonts w:ascii="Calibri" w:hAnsi="Calibri" w:cs="Calibri"/>
        </w:rPr>
      </w:pPr>
      <w:bookmarkStart w:id="8" w:name="_Toc231472584"/>
      <w:r w:rsidRPr="005847D8">
        <w:rPr>
          <w:rFonts w:ascii="Calibri" w:hAnsi="Calibri" w:cs="Calibri"/>
        </w:rPr>
        <w:t>3.1 Solution Overview</w:t>
      </w:r>
      <w:bookmarkEnd w:id="8"/>
    </w:p>
    <w:p w14:paraId="3BB2B138" w14:textId="77777777" w:rsidR="00395F74" w:rsidRPr="005847D8" w:rsidRDefault="00395F74" w:rsidP="005847D8">
      <w:pPr>
        <w:spacing w:line="276" w:lineRule="auto"/>
        <w:rPr>
          <w:color w:val="44515E"/>
        </w:rPr>
      </w:pPr>
      <w:r w:rsidRPr="005847D8">
        <w:rPr>
          <w:color w:val="44515E"/>
        </w:rPr>
        <w:t>[Describe the proposed system end to end — what it does, who uses it, and how it fits into the client’s existing tools and workflows.]</w:t>
      </w:r>
    </w:p>
    <w:p w14:paraId="5145972C" w14:textId="77777777" w:rsidR="00395F74" w:rsidRPr="005847D8" w:rsidRDefault="00395F74" w:rsidP="00395F74">
      <w:pPr>
        <w:pStyle w:val="Heading2"/>
        <w:rPr>
          <w:rFonts w:ascii="Calibri" w:hAnsi="Calibri" w:cs="Calibri"/>
        </w:rPr>
      </w:pPr>
      <w:bookmarkStart w:id="9" w:name="_Toc231472585"/>
      <w:r w:rsidRPr="005847D8">
        <w:rPr>
          <w:rFonts w:ascii="Calibri" w:hAnsi="Calibri" w:cs="Calibri"/>
        </w:rPr>
        <w:t>3.2 Key Capabilities</w:t>
      </w:r>
      <w:bookmarkEnd w:id="9"/>
    </w:p>
    <w:p w14:paraId="75C5470D" w14:textId="77777777" w:rsidR="00395F74" w:rsidRPr="00833A30" w:rsidRDefault="00395F74" w:rsidP="00833A30">
      <w:pPr>
        <w:pStyle w:val="ListParagraph"/>
        <w:numPr>
          <w:ilvl w:val="0"/>
          <w:numId w:val="11"/>
        </w:numPr>
      </w:pPr>
      <w:r w:rsidRPr="00833A30">
        <w:t>[Capability 1 — what the user gets and the problem it removes]</w:t>
      </w:r>
    </w:p>
    <w:p w14:paraId="2C43B649" w14:textId="77777777" w:rsidR="00395F74" w:rsidRPr="00833A30" w:rsidRDefault="00395F74" w:rsidP="00833A30">
      <w:pPr>
        <w:pStyle w:val="ListParagraph"/>
        <w:numPr>
          <w:ilvl w:val="0"/>
          <w:numId w:val="11"/>
        </w:numPr>
      </w:pPr>
      <w:r w:rsidRPr="00833A30">
        <w:t>[Capability 2]</w:t>
      </w:r>
    </w:p>
    <w:p w14:paraId="3CB4CC09" w14:textId="77777777" w:rsidR="00395F74" w:rsidRPr="00833A30" w:rsidRDefault="00395F74" w:rsidP="00833A30">
      <w:pPr>
        <w:pStyle w:val="ListParagraph"/>
        <w:numPr>
          <w:ilvl w:val="0"/>
          <w:numId w:val="11"/>
        </w:numPr>
      </w:pPr>
      <w:r w:rsidRPr="00833A30">
        <w:t>[Capability 3]</w:t>
      </w:r>
    </w:p>
    <w:p w14:paraId="7F0453FA" w14:textId="77777777" w:rsidR="00395F74" w:rsidRPr="005847D8" w:rsidRDefault="00395F74" w:rsidP="00395F74">
      <w:pPr>
        <w:pStyle w:val="Heading2"/>
        <w:rPr>
          <w:rFonts w:ascii="Calibri" w:hAnsi="Calibri" w:cs="Calibri"/>
        </w:rPr>
      </w:pPr>
      <w:bookmarkStart w:id="10" w:name="_Toc231472586"/>
      <w:r w:rsidRPr="005847D8">
        <w:rPr>
          <w:rFonts w:ascii="Calibri" w:hAnsi="Calibri" w:cs="Calibri"/>
        </w:rPr>
        <w:lastRenderedPageBreak/>
        <w:t>3.3 Architecture &amp; Approach</w:t>
      </w:r>
      <w:bookmarkEnd w:id="10"/>
    </w:p>
    <w:p w14:paraId="64168E70" w14:textId="77777777" w:rsidR="00395F74" w:rsidRPr="005847D8" w:rsidRDefault="00395F74" w:rsidP="005847D8">
      <w:pPr>
        <w:spacing w:line="276" w:lineRule="auto"/>
        <w:rPr>
          <w:color w:val="44515E"/>
        </w:rPr>
      </w:pPr>
      <w:r w:rsidRPr="005847D8">
        <w:rPr>
          <w:color w:val="44515E"/>
        </w:rPr>
        <w:t>[Outline the high-level approach: integrations, data sources, model or framework choices, security controls. Insert an architecture diagram here if available.]</w:t>
      </w:r>
    </w:p>
    <w:p w14:paraId="506338D3" w14:textId="77777777" w:rsidR="00395F74" w:rsidRPr="005847D8" w:rsidRDefault="00395F74" w:rsidP="00395F74">
      <w:pPr>
        <w:pStyle w:val="Heading1"/>
        <w:rPr>
          <w:rFonts w:ascii="Calibri" w:hAnsi="Calibri" w:cs="Calibri"/>
        </w:rPr>
      </w:pPr>
      <w:bookmarkStart w:id="11" w:name="_Toc231472587"/>
      <w:r w:rsidRPr="005847D8">
        <w:rPr>
          <w:rFonts w:ascii="Calibri" w:hAnsi="Calibri" w:cs="Calibri"/>
        </w:rPr>
        <w:t>4. Scope of Work</w:t>
      </w:r>
      <w:bookmarkEnd w:id="11"/>
    </w:p>
    <w:p w14:paraId="0987E433" w14:textId="77777777" w:rsidR="00395F74" w:rsidRPr="005847D8" w:rsidRDefault="00395F74" w:rsidP="00395F74">
      <w:pPr>
        <w:pStyle w:val="Heading2"/>
        <w:rPr>
          <w:rFonts w:ascii="Calibri" w:hAnsi="Calibri" w:cs="Calibri"/>
        </w:rPr>
      </w:pPr>
      <w:bookmarkStart w:id="12" w:name="_Toc231472588"/>
      <w:r w:rsidRPr="005847D8">
        <w:rPr>
          <w:rFonts w:ascii="Calibri" w:hAnsi="Calibri" w:cs="Calibri"/>
        </w:rPr>
        <w:t>4.1 In Scope</w:t>
      </w:r>
      <w:bookmarkEnd w:id="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8"/>
        <w:gridCol w:w="5492"/>
        <w:gridCol w:w="2538"/>
      </w:tblGrid>
      <w:tr w:rsidR="00395F74" w:rsidRPr="005847D8" w14:paraId="7B15799C" w14:textId="77777777" w:rsidTr="00395F74">
        <w:trPr>
          <w:tblHeader/>
        </w:trPr>
        <w:tc>
          <w:tcPr>
            <w:tcW w:w="1282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0F2A4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4A416F" w14:textId="77777777" w:rsidR="00395F74" w:rsidRPr="00833A30" w:rsidRDefault="00395F74" w:rsidP="00114BF8">
            <w:pPr>
              <w:spacing w:after="0"/>
              <w:rPr>
                <w:sz w:val="20"/>
                <w:szCs w:val="20"/>
              </w:rPr>
            </w:pPr>
            <w:r w:rsidRPr="00833A30">
              <w:rPr>
                <w:b/>
                <w:bCs/>
                <w:color w:val="FFFFFF"/>
                <w:sz w:val="20"/>
                <w:szCs w:val="20"/>
              </w:rPr>
              <w:t>Workstream</w:t>
            </w:r>
          </w:p>
        </w:tc>
        <w:tc>
          <w:tcPr>
            <w:tcW w:w="2543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0F2A4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BD0F0C" w14:textId="77777777" w:rsidR="00395F74" w:rsidRPr="00833A30" w:rsidRDefault="00395F74" w:rsidP="00114BF8">
            <w:pPr>
              <w:spacing w:after="0"/>
              <w:rPr>
                <w:sz w:val="20"/>
                <w:szCs w:val="20"/>
              </w:rPr>
            </w:pPr>
            <w:r w:rsidRPr="00833A30"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  <w:tc>
          <w:tcPr>
            <w:tcW w:w="1175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0F2A4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F72364" w14:textId="77777777" w:rsidR="00395F74" w:rsidRPr="00833A30" w:rsidRDefault="00395F74" w:rsidP="00114BF8">
            <w:pPr>
              <w:spacing w:after="0"/>
              <w:rPr>
                <w:sz w:val="20"/>
                <w:szCs w:val="20"/>
              </w:rPr>
            </w:pPr>
            <w:r w:rsidRPr="00833A30"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</w:tr>
      <w:tr w:rsidR="00395F74" w:rsidRPr="005847D8" w14:paraId="37E3C964" w14:textId="77777777" w:rsidTr="00395F74">
        <w:tc>
          <w:tcPr>
            <w:tcW w:w="1282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E73E0D" w14:textId="77777777" w:rsidR="00395F74" w:rsidRPr="00833A30" w:rsidRDefault="00395F74" w:rsidP="00114BF8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[Discovery]</w:t>
            </w:r>
          </w:p>
        </w:tc>
        <w:tc>
          <w:tcPr>
            <w:tcW w:w="2543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442D40" w14:textId="77777777" w:rsidR="00395F74" w:rsidRPr="00833A30" w:rsidRDefault="00395F74" w:rsidP="00114BF8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[Requirement workshops, use-case scoring, success metrics]</w:t>
            </w:r>
          </w:p>
        </w:tc>
        <w:tc>
          <w:tcPr>
            <w:tcW w:w="1175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88B065" w14:textId="77777777" w:rsidR="00395F74" w:rsidRPr="00833A30" w:rsidRDefault="00395F74" w:rsidP="00114BF8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[Signed-off scope]</w:t>
            </w:r>
          </w:p>
        </w:tc>
      </w:tr>
      <w:tr w:rsidR="00395F74" w:rsidRPr="005847D8" w14:paraId="65E891AB" w14:textId="77777777" w:rsidTr="00395F74">
        <w:tc>
          <w:tcPr>
            <w:tcW w:w="1282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B1CBBC" w14:textId="77777777" w:rsidR="00395F74" w:rsidRPr="00833A30" w:rsidRDefault="00395F74" w:rsidP="00114BF8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[Design]</w:t>
            </w:r>
          </w:p>
        </w:tc>
        <w:tc>
          <w:tcPr>
            <w:tcW w:w="2543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E1ACF0" w14:textId="77777777" w:rsidR="00395F74" w:rsidRPr="00833A30" w:rsidRDefault="00395F74" w:rsidP="00114BF8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[UX flows, wireframes, data model]</w:t>
            </w:r>
          </w:p>
        </w:tc>
        <w:tc>
          <w:tcPr>
            <w:tcW w:w="1175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B42B29" w14:textId="77777777" w:rsidR="00395F74" w:rsidRPr="00833A30" w:rsidRDefault="00395F74" w:rsidP="00114BF8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[Approved designs]</w:t>
            </w:r>
          </w:p>
        </w:tc>
      </w:tr>
      <w:tr w:rsidR="00395F74" w:rsidRPr="005847D8" w14:paraId="750C46C5" w14:textId="77777777" w:rsidTr="00395F74">
        <w:tc>
          <w:tcPr>
            <w:tcW w:w="1282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293BCB" w14:textId="77777777" w:rsidR="00395F74" w:rsidRPr="00833A30" w:rsidRDefault="00395F74" w:rsidP="00114BF8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[Build]</w:t>
            </w:r>
          </w:p>
        </w:tc>
        <w:tc>
          <w:tcPr>
            <w:tcW w:w="2543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E79917" w14:textId="77777777" w:rsidR="00395F74" w:rsidRPr="00833A30" w:rsidRDefault="00395F74" w:rsidP="00114BF8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[Core features, integrations, QA]</w:t>
            </w:r>
          </w:p>
        </w:tc>
        <w:tc>
          <w:tcPr>
            <w:tcW w:w="1175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E8BFA0" w14:textId="77777777" w:rsidR="00395F74" w:rsidRPr="00833A30" w:rsidRDefault="00395F74" w:rsidP="00114BF8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[Working system]</w:t>
            </w:r>
          </w:p>
        </w:tc>
      </w:tr>
      <w:tr w:rsidR="00395F74" w:rsidRPr="005847D8" w14:paraId="00A55C0C" w14:textId="77777777" w:rsidTr="00395F74">
        <w:tc>
          <w:tcPr>
            <w:tcW w:w="1282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03F81D" w14:textId="77777777" w:rsidR="00395F74" w:rsidRPr="00833A30" w:rsidRDefault="00395F74" w:rsidP="00114BF8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[Launch]</w:t>
            </w:r>
          </w:p>
        </w:tc>
        <w:tc>
          <w:tcPr>
            <w:tcW w:w="2543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5256CF" w14:textId="77777777" w:rsidR="00395F74" w:rsidRPr="00833A30" w:rsidRDefault="00395F74" w:rsidP="00114BF8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[Deployment, handover, documentation]</w:t>
            </w:r>
          </w:p>
        </w:tc>
        <w:tc>
          <w:tcPr>
            <w:tcW w:w="1175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D94127" w14:textId="77777777" w:rsidR="00395F74" w:rsidRPr="00833A30" w:rsidRDefault="00395F74" w:rsidP="00114BF8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[Live in production]</w:t>
            </w:r>
          </w:p>
        </w:tc>
      </w:tr>
    </w:tbl>
    <w:p w14:paraId="534E086B" w14:textId="77777777" w:rsidR="00395F74" w:rsidRPr="005847D8" w:rsidRDefault="00395F74" w:rsidP="00395F74">
      <w:pPr>
        <w:pStyle w:val="Heading2"/>
        <w:rPr>
          <w:rFonts w:ascii="Calibri" w:hAnsi="Calibri" w:cs="Calibri"/>
        </w:rPr>
      </w:pPr>
      <w:bookmarkStart w:id="13" w:name="_Toc231472589"/>
      <w:r w:rsidRPr="005847D8">
        <w:rPr>
          <w:rFonts w:ascii="Calibri" w:hAnsi="Calibri" w:cs="Calibri"/>
        </w:rPr>
        <w:t>4.2 Out of Scope</w:t>
      </w:r>
      <w:bookmarkEnd w:id="13"/>
    </w:p>
    <w:p w14:paraId="73A5E562" w14:textId="77777777" w:rsidR="00395F74" w:rsidRPr="005847D8" w:rsidRDefault="00395F74" w:rsidP="00395F74">
      <w:pPr>
        <w:spacing w:line="276" w:lineRule="auto"/>
      </w:pPr>
      <w:r w:rsidRPr="005847D8">
        <w:rPr>
          <w:color w:val="44515E"/>
        </w:rPr>
        <w:t>State clearly what this proposal does not cover so expectations are aligned from day one.</w:t>
      </w:r>
    </w:p>
    <w:p w14:paraId="3E5DCBC0" w14:textId="77777777" w:rsidR="00395F74" w:rsidRPr="005847D8" w:rsidRDefault="00395F74" w:rsidP="005847D8">
      <w:pPr>
        <w:pStyle w:val="ListParagraph"/>
        <w:numPr>
          <w:ilvl w:val="0"/>
          <w:numId w:val="5"/>
        </w:numPr>
        <w:spacing w:after="80" w:line="264" w:lineRule="auto"/>
        <w:rPr>
          <w:rFonts w:cs="Calibri"/>
        </w:rPr>
      </w:pPr>
      <w:r w:rsidRPr="005847D8">
        <w:rPr>
          <w:rFonts w:cs="Calibri"/>
        </w:rPr>
        <w:t>[e.g. Third-party licence costs]</w:t>
      </w:r>
    </w:p>
    <w:p w14:paraId="2F5E5500" w14:textId="77777777" w:rsidR="00395F74" w:rsidRPr="005847D8" w:rsidRDefault="00395F74" w:rsidP="005847D8">
      <w:pPr>
        <w:pStyle w:val="ListParagraph"/>
        <w:numPr>
          <w:ilvl w:val="0"/>
          <w:numId w:val="5"/>
        </w:numPr>
        <w:spacing w:after="80" w:line="264" w:lineRule="auto"/>
        <w:rPr>
          <w:rFonts w:cs="Calibri"/>
        </w:rPr>
      </w:pPr>
      <w:r w:rsidRPr="005847D8">
        <w:rPr>
          <w:rFonts w:cs="Calibri"/>
        </w:rPr>
        <w:t>[e.g. Content migration from legacy systems]</w:t>
      </w:r>
    </w:p>
    <w:p w14:paraId="50EFA915" w14:textId="77777777" w:rsidR="00395F74" w:rsidRPr="005847D8" w:rsidRDefault="00395F74" w:rsidP="005847D8">
      <w:pPr>
        <w:pStyle w:val="ListParagraph"/>
        <w:numPr>
          <w:ilvl w:val="0"/>
          <w:numId w:val="5"/>
        </w:numPr>
        <w:spacing w:after="80" w:line="264" w:lineRule="auto"/>
        <w:rPr>
          <w:rFonts w:cs="Calibri"/>
        </w:rPr>
      </w:pPr>
      <w:r w:rsidRPr="005847D8">
        <w:rPr>
          <w:rFonts w:cs="Calibri"/>
        </w:rPr>
        <w:t>[e.g. Ongoing support beyond the warranty period — see Section 8]</w:t>
      </w:r>
    </w:p>
    <w:p w14:paraId="15365A6E" w14:textId="77777777" w:rsidR="00395F74" w:rsidRPr="005847D8" w:rsidRDefault="00395F74" w:rsidP="00395F74">
      <w:pPr>
        <w:pStyle w:val="Heading1"/>
        <w:rPr>
          <w:rFonts w:ascii="Calibri" w:hAnsi="Calibri" w:cs="Calibri"/>
        </w:rPr>
      </w:pPr>
      <w:bookmarkStart w:id="14" w:name="_Toc231472590"/>
      <w:r w:rsidRPr="005847D8">
        <w:rPr>
          <w:rFonts w:ascii="Calibri" w:hAnsi="Calibri" w:cs="Calibri"/>
        </w:rPr>
        <w:t>5. Project Plan &amp; Timeline</w:t>
      </w:r>
      <w:bookmarkEnd w:id="14"/>
    </w:p>
    <w:p w14:paraId="6137F298" w14:textId="77777777" w:rsidR="00395F74" w:rsidRPr="005847D8" w:rsidRDefault="00395F74" w:rsidP="00395F74">
      <w:pPr>
        <w:spacing w:line="276" w:lineRule="auto"/>
      </w:pPr>
      <w:r w:rsidRPr="005847D8">
        <w:rPr>
          <w:color w:val="44515E"/>
        </w:rPr>
        <w:t>WebOsmotic runs two-week sprints with weekly demos so you can course-correct early. Adjust the phases and durations to match the engagement.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6"/>
        <w:gridCol w:w="5723"/>
        <w:gridCol w:w="2769"/>
      </w:tblGrid>
      <w:tr w:rsidR="00395F74" w:rsidRPr="005847D8" w14:paraId="4E8812B6" w14:textId="77777777" w:rsidTr="00395F74">
        <w:trPr>
          <w:tblHeader/>
        </w:trPr>
        <w:tc>
          <w:tcPr>
            <w:tcW w:w="1068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0F2A4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6299BF" w14:textId="77777777" w:rsidR="00395F74" w:rsidRPr="00833A30" w:rsidRDefault="00395F74" w:rsidP="005539CE">
            <w:pPr>
              <w:spacing w:after="0"/>
              <w:rPr>
                <w:sz w:val="20"/>
                <w:szCs w:val="20"/>
              </w:rPr>
            </w:pPr>
            <w:r w:rsidRPr="00833A30"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650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0F2A4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B0F6C5" w14:textId="77777777" w:rsidR="00395F74" w:rsidRPr="00833A30" w:rsidRDefault="00395F74" w:rsidP="005539CE">
            <w:pPr>
              <w:spacing w:after="0"/>
              <w:rPr>
                <w:sz w:val="20"/>
                <w:szCs w:val="20"/>
              </w:rPr>
            </w:pPr>
            <w:r w:rsidRPr="00833A30">
              <w:rPr>
                <w:b/>
                <w:bCs/>
                <w:color w:val="FFFFFF"/>
                <w:sz w:val="20"/>
                <w:szCs w:val="20"/>
              </w:rPr>
              <w:t>Activities</w:t>
            </w:r>
          </w:p>
        </w:tc>
        <w:tc>
          <w:tcPr>
            <w:tcW w:w="1282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0F2A4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F7E138" w14:textId="77777777" w:rsidR="00395F74" w:rsidRPr="00833A30" w:rsidRDefault="00395F74" w:rsidP="005539CE">
            <w:pPr>
              <w:spacing w:after="0"/>
              <w:rPr>
                <w:sz w:val="20"/>
                <w:szCs w:val="20"/>
              </w:rPr>
            </w:pPr>
            <w:r w:rsidRPr="00833A30"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395F74" w:rsidRPr="005847D8" w14:paraId="7A107315" w14:textId="77777777" w:rsidTr="00395F74">
        <w:tc>
          <w:tcPr>
            <w:tcW w:w="1068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42A323" w14:textId="77777777" w:rsidR="00395F74" w:rsidRPr="00833A30" w:rsidRDefault="00395F74" w:rsidP="005539CE">
            <w:pPr>
              <w:spacing w:after="0" w:line="264" w:lineRule="auto"/>
              <w:rPr>
                <w:sz w:val="20"/>
                <w:szCs w:val="20"/>
              </w:rPr>
            </w:pPr>
            <w:r w:rsidRPr="00833A30">
              <w:rPr>
                <w:b/>
                <w:bCs/>
                <w:color w:val="0F2A43"/>
                <w:sz w:val="20"/>
                <w:szCs w:val="20"/>
              </w:rPr>
              <w:t>Discovery</w:t>
            </w:r>
          </w:p>
        </w:tc>
        <w:tc>
          <w:tcPr>
            <w:tcW w:w="2650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795971" w14:textId="77777777" w:rsidR="00395F74" w:rsidRPr="00833A30" w:rsidRDefault="00395F74" w:rsidP="005539CE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[Workshops, scoping, success metrics]</w:t>
            </w:r>
          </w:p>
        </w:tc>
        <w:tc>
          <w:tcPr>
            <w:tcW w:w="1282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693B2F" w14:textId="77777777" w:rsidR="00395F74" w:rsidRPr="00833A30" w:rsidRDefault="00395F74" w:rsidP="005539CE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[Week 1–2]</w:t>
            </w:r>
          </w:p>
        </w:tc>
      </w:tr>
      <w:tr w:rsidR="00395F74" w:rsidRPr="005847D8" w14:paraId="5D96C405" w14:textId="77777777" w:rsidTr="00395F74">
        <w:tc>
          <w:tcPr>
            <w:tcW w:w="1068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1BD3E1" w14:textId="77777777" w:rsidR="00395F74" w:rsidRPr="00833A30" w:rsidRDefault="00395F74" w:rsidP="005539CE">
            <w:pPr>
              <w:spacing w:after="0" w:line="264" w:lineRule="auto"/>
              <w:rPr>
                <w:sz w:val="20"/>
                <w:szCs w:val="20"/>
              </w:rPr>
            </w:pPr>
            <w:r w:rsidRPr="00833A30">
              <w:rPr>
                <w:b/>
                <w:bCs/>
                <w:color w:val="0F2A43"/>
                <w:sz w:val="20"/>
                <w:szCs w:val="20"/>
              </w:rPr>
              <w:t>Design</w:t>
            </w:r>
          </w:p>
        </w:tc>
        <w:tc>
          <w:tcPr>
            <w:tcW w:w="2650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9C4445" w14:textId="77777777" w:rsidR="00395F74" w:rsidRPr="00833A30" w:rsidRDefault="00395F74" w:rsidP="005539CE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[UX, architecture, data model]</w:t>
            </w:r>
          </w:p>
        </w:tc>
        <w:tc>
          <w:tcPr>
            <w:tcW w:w="1282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F3C342" w14:textId="77777777" w:rsidR="00395F74" w:rsidRPr="00833A30" w:rsidRDefault="00395F74" w:rsidP="005539CE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[Week 3–4]</w:t>
            </w:r>
          </w:p>
        </w:tc>
      </w:tr>
      <w:tr w:rsidR="00395F74" w:rsidRPr="005847D8" w14:paraId="0BE23713" w14:textId="77777777" w:rsidTr="00395F74">
        <w:tc>
          <w:tcPr>
            <w:tcW w:w="1068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EAD632" w14:textId="77777777" w:rsidR="00395F74" w:rsidRPr="00833A30" w:rsidRDefault="00395F74" w:rsidP="005539CE">
            <w:pPr>
              <w:spacing w:after="0" w:line="264" w:lineRule="auto"/>
              <w:rPr>
                <w:sz w:val="20"/>
                <w:szCs w:val="20"/>
              </w:rPr>
            </w:pPr>
            <w:r w:rsidRPr="00833A30">
              <w:rPr>
                <w:b/>
                <w:bCs/>
                <w:color w:val="0F2A43"/>
                <w:sz w:val="20"/>
                <w:szCs w:val="20"/>
              </w:rPr>
              <w:t>Build</w:t>
            </w:r>
          </w:p>
        </w:tc>
        <w:tc>
          <w:tcPr>
            <w:tcW w:w="2650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2828F5" w14:textId="77777777" w:rsidR="00395F74" w:rsidRPr="00833A30" w:rsidRDefault="00395F74" w:rsidP="005539CE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[Sprints, integrations, QA]</w:t>
            </w:r>
          </w:p>
        </w:tc>
        <w:tc>
          <w:tcPr>
            <w:tcW w:w="1282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B83551" w14:textId="77777777" w:rsidR="00395F74" w:rsidRPr="00833A30" w:rsidRDefault="00395F74" w:rsidP="005539CE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[Week 5–10]</w:t>
            </w:r>
          </w:p>
        </w:tc>
      </w:tr>
      <w:tr w:rsidR="00395F74" w:rsidRPr="005847D8" w14:paraId="2945CB2E" w14:textId="77777777" w:rsidTr="00395F74">
        <w:tc>
          <w:tcPr>
            <w:tcW w:w="1068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6794CB" w14:textId="77777777" w:rsidR="00395F74" w:rsidRPr="00833A30" w:rsidRDefault="00395F74" w:rsidP="005539CE">
            <w:pPr>
              <w:spacing w:after="0" w:line="264" w:lineRule="auto"/>
              <w:rPr>
                <w:sz w:val="20"/>
                <w:szCs w:val="20"/>
              </w:rPr>
            </w:pPr>
            <w:r w:rsidRPr="00833A30">
              <w:rPr>
                <w:b/>
                <w:bCs/>
                <w:color w:val="0F2A43"/>
                <w:sz w:val="20"/>
                <w:szCs w:val="20"/>
              </w:rPr>
              <w:t>Launch</w:t>
            </w:r>
          </w:p>
        </w:tc>
        <w:tc>
          <w:tcPr>
            <w:tcW w:w="2650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C3EEC3" w14:textId="77777777" w:rsidR="00395F74" w:rsidRPr="00833A30" w:rsidRDefault="00395F74" w:rsidP="005539CE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[UAT, deployment, handover]</w:t>
            </w:r>
          </w:p>
        </w:tc>
        <w:tc>
          <w:tcPr>
            <w:tcW w:w="1282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AB7F78" w14:textId="77777777" w:rsidR="00395F74" w:rsidRPr="00833A30" w:rsidRDefault="00395F74" w:rsidP="005539CE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[Week 11–12]</w:t>
            </w:r>
          </w:p>
        </w:tc>
      </w:tr>
    </w:tbl>
    <w:p w14:paraId="75905A1B" w14:textId="77777777" w:rsidR="00395F74" w:rsidRPr="005847D8" w:rsidRDefault="00395F74" w:rsidP="00395F74">
      <w:pPr>
        <w:spacing w:after="80"/>
      </w:pPr>
    </w:p>
    <w:p w14:paraId="3DDDB911" w14:textId="77777777" w:rsidR="00395F74" w:rsidRPr="005847D8" w:rsidRDefault="00395F74" w:rsidP="00395F74">
      <w:r w:rsidRPr="005847D8">
        <w:rPr>
          <w:b/>
          <w:bCs/>
          <w:color w:val="0F2A43"/>
        </w:rPr>
        <w:t xml:space="preserve">Total estimated duration: </w:t>
      </w:r>
      <w:r w:rsidRPr="00833A30">
        <w:rPr>
          <w:color w:val="44515E"/>
        </w:rPr>
        <w:t>[12 weeks]</w:t>
      </w:r>
      <w:r w:rsidRPr="005847D8">
        <w:rPr>
          <w:i/>
          <w:iCs/>
          <w:color w:val="8A97A4"/>
          <w:sz w:val="18"/>
          <w:szCs w:val="18"/>
        </w:rPr>
        <w:t xml:space="preserve">  ·  Indicative timeline; final dates confirmed after discovery.</w:t>
      </w:r>
    </w:p>
    <w:p w14:paraId="7E11935E" w14:textId="77777777" w:rsidR="00395F74" w:rsidRPr="005847D8" w:rsidRDefault="00395F74" w:rsidP="00395F74">
      <w:pPr>
        <w:pStyle w:val="Heading1"/>
        <w:rPr>
          <w:rFonts w:ascii="Calibri" w:hAnsi="Calibri" w:cs="Calibri"/>
        </w:rPr>
      </w:pPr>
      <w:bookmarkStart w:id="15" w:name="_Toc231472591"/>
      <w:r w:rsidRPr="005847D8">
        <w:rPr>
          <w:rFonts w:ascii="Calibri" w:hAnsi="Calibri" w:cs="Calibri"/>
        </w:rPr>
        <w:t>6. Technology Stack</w:t>
      </w:r>
      <w:bookmarkEnd w:id="15"/>
    </w:p>
    <w:p w14:paraId="034F8752" w14:textId="77777777" w:rsidR="00395F74" w:rsidRPr="005847D8" w:rsidRDefault="00395F74" w:rsidP="00395F74">
      <w:pPr>
        <w:spacing w:line="276" w:lineRule="auto"/>
      </w:pPr>
      <w:r w:rsidRPr="005847D8">
        <w:rPr>
          <w:color w:val="44515E"/>
        </w:rPr>
        <w:lastRenderedPageBreak/>
        <w:t>WebOsmotic works across 50+ modern AI and software stacks, testing and benchmarking new models continuously. Keep the rows relevant to this project and remove the rest.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798"/>
      </w:tblGrid>
      <w:tr w:rsidR="00395F74" w:rsidRPr="005847D8" w14:paraId="407CC054" w14:textId="77777777" w:rsidTr="00395F74">
        <w:trPr>
          <w:tblHeader/>
        </w:trPr>
        <w:tc>
          <w:tcPr>
            <w:tcW w:w="1389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0F2A4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07062B" w14:textId="77777777" w:rsidR="00395F74" w:rsidRPr="005847D8" w:rsidRDefault="00395F74" w:rsidP="005539CE">
            <w:pPr>
              <w:spacing w:after="0"/>
            </w:pPr>
            <w:r w:rsidRPr="005847D8"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611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0F2A4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846E00" w14:textId="77777777" w:rsidR="00395F74" w:rsidRPr="005847D8" w:rsidRDefault="00395F74" w:rsidP="005539CE">
            <w:pPr>
              <w:spacing w:after="0"/>
            </w:pPr>
            <w:r w:rsidRPr="005847D8">
              <w:rPr>
                <w:b/>
                <w:bCs/>
                <w:color w:val="FFFFFF"/>
                <w:sz w:val="20"/>
                <w:szCs w:val="20"/>
              </w:rPr>
              <w:t>Tools &amp; Frameworks</w:t>
            </w:r>
          </w:p>
        </w:tc>
      </w:tr>
      <w:tr w:rsidR="00395F74" w:rsidRPr="005847D8" w14:paraId="527D68D3" w14:textId="77777777" w:rsidTr="00395F74">
        <w:tc>
          <w:tcPr>
            <w:tcW w:w="1389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EB378D" w14:textId="77777777" w:rsidR="00395F74" w:rsidRPr="005847D8" w:rsidRDefault="00395F74" w:rsidP="005539CE">
            <w:pPr>
              <w:spacing w:after="0" w:line="264" w:lineRule="auto"/>
            </w:pPr>
            <w:r w:rsidRPr="005847D8">
              <w:rPr>
                <w:color w:val="44515E"/>
                <w:sz w:val="20"/>
                <w:szCs w:val="20"/>
              </w:rPr>
              <w:t>AI / ML</w:t>
            </w:r>
          </w:p>
        </w:tc>
        <w:tc>
          <w:tcPr>
            <w:tcW w:w="3611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BED851" w14:textId="77777777" w:rsidR="00395F74" w:rsidRPr="005847D8" w:rsidRDefault="00395F74" w:rsidP="005539CE">
            <w:pPr>
              <w:spacing w:after="0" w:line="264" w:lineRule="auto"/>
            </w:pPr>
            <w:r w:rsidRPr="005847D8">
              <w:rPr>
                <w:color w:val="44515E"/>
                <w:sz w:val="20"/>
                <w:szCs w:val="20"/>
              </w:rPr>
              <w:t>OpenAI, Anthropic, Gemini, Mistral, Meta, Hugging Face, LangChain, LlamaIndex, Pinecone, TensorFlow</w:t>
            </w:r>
          </w:p>
        </w:tc>
      </w:tr>
      <w:tr w:rsidR="00395F74" w:rsidRPr="005847D8" w14:paraId="29CDA445" w14:textId="77777777" w:rsidTr="00395F74">
        <w:tc>
          <w:tcPr>
            <w:tcW w:w="1389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2B58D8" w14:textId="77777777" w:rsidR="00395F74" w:rsidRPr="005847D8" w:rsidRDefault="00395F74" w:rsidP="005539CE">
            <w:pPr>
              <w:spacing w:after="0"/>
            </w:pPr>
            <w:r w:rsidRPr="005847D8">
              <w:rPr>
                <w:color w:val="44515E"/>
                <w:sz w:val="20"/>
                <w:szCs w:val="20"/>
              </w:rPr>
              <w:t>Frontend</w:t>
            </w:r>
          </w:p>
        </w:tc>
        <w:tc>
          <w:tcPr>
            <w:tcW w:w="3611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FC296B" w14:textId="77777777" w:rsidR="00395F74" w:rsidRPr="005847D8" w:rsidRDefault="00395F74" w:rsidP="005539CE">
            <w:pPr>
              <w:spacing w:after="0" w:line="264" w:lineRule="auto"/>
            </w:pPr>
            <w:r w:rsidRPr="005847D8">
              <w:rPr>
                <w:color w:val="44515E"/>
                <w:sz w:val="20"/>
                <w:szCs w:val="20"/>
              </w:rPr>
              <w:t>React, Angular, Next.js</w:t>
            </w:r>
          </w:p>
        </w:tc>
      </w:tr>
      <w:tr w:rsidR="00395F74" w:rsidRPr="005847D8" w14:paraId="763A223E" w14:textId="77777777" w:rsidTr="00395F74">
        <w:tc>
          <w:tcPr>
            <w:tcW w:w="1389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23BFF6" w14:textId="77777777" w:rsidR="00395F74" w:rsidRPr="005847D8" w:rsidRDefault="00395F74" w:rsidP="005539CE">
            <w:pPr>
              <w:spacing w:after="0" w:line="264" w:lineRule="auto"/>
            </w:pPr>
            <w:r w:rsidRPr="005847D8">
              <w:rPr>
                <w:color w:val="44515E"/>
                <w:sz w:val="20"/>
                <w:szCs w:val="20"/>
              </w:rPr>
              <w:t>Backend</w:t>
            </w:r>
          </w:p>
        </w:tc>
        <w:tc>
          <w:tcPr>
            <w:tcW w:w="3611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88127D" w14:textId="77777777" w:rsidR="00395F74" w:rsidRPr="005847D8" w:rsidRDefault="00395F74" w:rsidP="005539CE">
            <w:pPr>
              <w:spacing w:after="0" w:line="264" w:lineRule="auto"/>
            </w:pPr>
            <w:r w:rsidRPr="005847D8">
              <w:rPr>
                <w:color w:val="44515E"/>
                <w:sz w:val="20"/>
                <w:szCs w:val="20"/>
              </w:rPr>
              <w:t>Node.js / Express, Java / J2EE, Spring, PHP</w:t>
            </w:r>
          </w:p>
        </w:tc>
      </w:tr>
      <w:tr w:rsidR="00395F74" w:rsidRPr="005847D8" w14:paraId="536C1FB4" w14:textId="77777777" w:rsidTr="00395F74">
        <w:tc>
          <w:tcPr>
            <w:tcW w:w="1389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40A6C0" w14:textId="77777777" w:rsidR="00395F74" w:rsidRPr="005847D8" w:rsidRDefault="00395F74" w:rsidP="005539CE">
            <w:pPr>
              <w:spacing w:after="0" w:line="264" w:lineRule="auto"/>
            </w:pPr>
            <w:r w:rsidRPr="005847D8">
              <w:rPr>
                <w:color w:val="44515E"/>
                <w:sz w:val="20"/>
                <w:szCs w:val="20"/>
              </w:rPr>
              <w:t>Mobile</w:t>
            </w:r>
          </w:p>
        </w:tc>
        <w:tc>
          <w:tcPr>
            <w:tcW w:w="3611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49E1E6" w14:textId="77777777" w:rsidR="00395F74" w:rsidRPr="005847D8" w:rsidRDefault="00395F74" w:rsidP="005539CE">
            <w:pPr>
              <w:spacing w:after="0" w:line="264" w:lineRule="auto"/>
            </w:pPr>
            <w:r w:rsidRPr="005847D8">
              <w:rPr>
                <w:color w:val="44515E"/>
                <w:sz w:val="20"/>
                <w:szCs w:val="20"/>
              </w:rPr>
              <w:t>React Native, Ionic</w:t>
            </w:r>
          </w:p>
        </w:tc>
      </w:tr>
      <w:tr w:rsidR="00395F74" w:rsidRPr="005847D8" w14:paraId="75A3CA69" w14:textId="77777777" w:rsidTr="00395F74">
        <w:tc>
          <w:tcPr>
            <w:tcW w:w="1389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090C7C" w14:textId="77777777" w:rsidR="00395F74" w:rsidRPr="005847D8" w:rsidRDefault="00395F74" w:rsidP="005539CE">
            <w:pPr>
              <w:spacing w:after="0" w:line="264" w:lineRule="auto"/>
            </w:pPr>
            <w:r w:rsidRPr="005847D8">
              <w:rPr>
                <w:color w:val="44515E"/>
                <w:sz w:val="20"/>
                <w:szCs w:val="20"/>
              </w:rPr>
              <w:t>Data</w:t>
            </w:r>
          </w:p>
        </w:tc>
        <w:tc>
          <w:tcPr>
            <w:tcW w:w="3611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30F7EB" w14:textId="77777777" w:rsidR="00395F74" w:rsidRPr="005847D8" w:rsidRDefault="00395F74" w:rsidP="005539CE">
            <w:pPr>
              <w:spacing w:after="0" w:line="264" w:lineRule="auto"/>
            </w:pPr>
            <w:r w:rsidRPr="005847D8">
              <w:rPr>
                <w:color w:val="44515E"/>
                <w:sz w:val="20"/>
                <w:szCs w:val="20"/>
              </w:rPr>
              <w:t>PostgreSQL, MySQL, MongoDB, Redis, Neo4j, InfluxDB</w:t>
            </w:r>
          </w:p>
        </w:tc>
      </w:tr>
      <w:tr w:rsidR="00395F74" w:rsidRPr="005847D8" w14:paraId="234AA388" w14:textId="77777777" w:rsidTr="00395F74">
        <w:tc>
          <w:tcPr>
            <w:tcW w:w="1389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990865" w14:textId="77777777" w:rsidR="00395F74" w:rsidRPr="005847D8" w:rsidRDefault="00395F74" w:rsidP="005539CE">
            <w:pPr>
              <w:spacing w:after="0" w:line="264" w:lineRule="auto"/>
            </w:pPr>
            <w:r w:rsidRPr="005847D8">
              <w:rPr>
                <w:color w:val="44515E"/>
                <w:sz w:val="20"/>
                <w:szCs w:val="20"/>
              </w:rPr>
              <w:t>Cloud &amp; DevOps</w:t>
            </w:r>
          </w:p>
        </w:tc>
        <w:tc>
          <w:tcPr>
            <w:tcW w:w="3611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E3D40C" w14:textId="77777777" w:rsidR="00395F74" w:rsidRPr="005847D8" w:rsidRDefault="00395F74" w:rsidP="005539CE">
            <w:pPr>
              <w:spacing w:after="0" w:line="264" w:lineRule="auto"/>
            </w:pPr>
            <w:r w:rsidRPr="005847D8">
              <w:rPr>
                <w:color w:val="44515E"/>
                <w:sz w:val="20"/>
                <w:szCs w:val="20"/>
              </w:rPr>
              <w:t>AWS, Google Cloud, Azure, CI/CD pipelines</w:t>
            </w:r>
          </w:p>
        </w:tc>
      </w:tr>
    </w:tbl>
    <w:p w14:paraId="017063B7" w14:textId="77777777" w:rsidR="00395F74" w:rsidRPr="005847D8" w:rsidRDefault="00395F74" w:rsidP="00395F74">
      <w:pPr>
        <w:pStyle w:val="Heading1"/>
        <w:rPr>
          <w:rFonts w:ascii="Calibri" w:hAnsi="Calibri" w:cs="Calibri"/>
        </w:rPr>
      </w:pPr>
      <w:bookmarkStart w:id="16" w:name="_Toc231472592"/>
      <w:r w:rsidRPr="005847D8">
        <w:rPr>
          <w:rFonts w:ascii="Calibri" w:hAnsi="Calibri" w:cs="Calibri"/>
        </w:rPr>
        <w:t>7. Why WebOsmotic</w:t>
      </w:r>
      <w:bookmarkEnd w:id="16"/>
    </w:p>
    <w:p w14:paraId="4FAE05A6" w14:textId="77777777" w:rsidR="00395F74" w:rsidRPr="005847D8" w:rsidRDefault="00395F74" w:rsidP="00395F74">
      <w:pPr>
        <w:spacing w:line="276" w:lineRule="auto"/>
      </w:pPr>
      <w:r w:rsidRPr="005847D8">
        <w:rPr>
          <w:color w:val="44515E"/>
        </w:rPr>
        <w:t>A custom AI development company with 15+ years of experience and 1000+ solutions delivered for clients across India and the USA. Rated 4.8 by clients, with 5.0 on both Clutch and Google.</w:t>
      </w:r>
    </w:p>
    <w:p w14:paraId="621B848D" w14:textId="77777777" w:rsidR="00395F74" w:rsidRPr="005847D8" w:rsidRDefault="00395F74" w:rsidP="00395F74">
      <w:pPr>
        <w:pStyle w:val="Heading2"/>
        <w:rPr>
          <w:rFonts w:ascii="Calibri" w:hAnsi="Calibri" w:cs="Calibri"/>
        </w:rPr>
      </w:pPr>
      <w:bookmarkStart w:id="17" w:name="_Toc231472593"/>
      <w:r w:rsidRPr="005847D8">
        <w:rPr>
          <w:rFonts w:ascii="Calibri" w:hAnsi="Calibri" w:cs="Calibri"/>
        </w:rPr>
        <w:t>Senior ownership on every build</w:t>
      </w:r>
      <w:bookmarkEnd w:id="17"/>
    </w:p>
    <w:p w14:paraId="54B8F2F5" w14:textId="77777777" w:rsidR="00395F74" w:rsidRPr="005847D8" w:rsidRDefault="00395F74" w:rsidP="00395F74">
      <w:pPr>
        <w:spacing w:line="276" w:lineRule="auto"/>
      </w:pPr>
      <w:r w:rsidRPr="005847D8">
        <w:rPr>
          <w:color w:val="44515E"/>
        </w:rPr>
        <w:t>Senior leads own delivery end to end — no juniors running a project unsupervised. Risks are flagged early, blockers are solved directly, and stakeholders are updated each sprint.</w:t>
      </w:r>
    </w:p>
    <w:p w14:paraId="564D83C2" w14:textId="77777777" w:rsidR="00395F74" w:rsidRPr="005847D8" w:rsidRDefault="00395F74" w:rsidP="00395F74">
      <w:pPr>
        <w:pStyle w:val="Heading2"/>
        <w:rPr>
          <w:rFonts w:ascii="Calibri" w:hAnsi="Calibri" w:cs="Calibri"/>
        </w:rPr>
      </w:pPr>
      <w:bookmarkStart w:id="18" w:name="_Toc231472594"/>
      <w:r w:rsidRPr="005847D8">
        <w:rPr>
          <w:rFonts w:ascii="Calibri" w:hAnsi="Calibri" w:cs="Calibri"/>
        </w:rPr>
        <w:t>Partnerships built to last</w:t>
      </w:r>
      <w:bookmarkEnd w:id="18"/>
    </w:p>
    <w:p w14:paraId="76C492BF" w14:textId="77777777" w:rsidR="00395F74" w:rsidRPr="005847D8" w:rsidRDefault="00395F74" w:rsidP="00395F74">
      <w:pPr>
        <w:spacing w:line="276" w:lineRule="auto"/>
      </w:pPr>
      <w:r w:rsidRPr="005847D8">
        <w:rPr>
          <w:color w:val="44515E"/>
        </w:rPr>
        <w:t>Most clients stay with WebOsmotic for two or more years. Scope, timelines, and cost are kept transparent, and the team works alongside yours through discovery, build, and post-launch support.</w:t>
      </w:r>
    </w:p>
    <w:p w14:paraId="6E3EB174" w14:textId="77777777" w:rsidR="00395F74" w:rsidRPr="005847D8" w:rsidRDefault="00395F74" w:rsidP="00395F74">
      <w:pPr>
        <w:pStyle w:val="Heading2"/>
        <w:rPr>
          <w:rFonts w:ascii="Calibri" w:hAnsi="Calibri" w:cs="Calibri"/>
        </w:rPr>
      </w:pPr>
      <w:bookmarkStart w:id="19" w:name="_Toc231472595"/>
      <w:r w:rsidRPr="005847D8">
        <w:rPr>
          <w:rFonts w:ascii="Calibri" w:hAnsi="Calibri" w:cs="Calibri"/>
        </w:rPr>
        <w:t>Production systems, mapped to a KPI</w:t>
      </w:r>
      <w:bookmarkEnd w:id="19"/>
    </w:p>
    <w:p w14:paraId="762AA9F2" w14:textId="77777777" w:rsidR="00395F74" w:rsidRPr="005847D8" w:rsidRDefault="00395F74" w:rsidP="00395F74">
      <w:pPr>
        <w:spacing w:line="276" w:lineRule="auto"/>
      </w:pPr>
      <w:r w:rsidRPr="005847D8">
        <w:rPr>
          <w:color w:val="44515E"/>
        </w:rPr>
        <w:t>Every AI build is tied to a measurable outcome you can track in 90 days or less, built on secure SDLC practices and NIST-based security standards rather than one-off demos.</w:t>
      </w:r>
    </w:p>
    <w:p w14:paraId="5DC69E07" w14:textId="77777777" w:rsidR="00395F74" w:rsidRPr="005847D8" w:rsidRDefault="00395F74" w:rsidP="00395F74">
      <w:pPr>
        <w:pStyle w:val="Heading2"/>
        <w:rPr>
          <w:rFonts w:ascii="Calibri" w:hAnsi="Calibri" w:cs="Calibri"/>
        </w:rPr>
      </w:pPr>
      <w:bookmarkStart w:id="20" w:name="_Toc231472596"/>
      <w:r w:rsidRPr="005847D8">
        <w:rPr>
          <w:rFonts w:ascii="Calibri" w:hAnsi="Calibri" w:cs="Calibri"/>
        </w:rPr>
        <w:t>Security and quality as standard</w:t>
      </w:r>
      <w:bookmarkEnd w:id="20"/>
    </w:p>
    <w:p w14:paraId="27A948CA" w14:textId="77777777" w:rsidR="00395F74" w:rsidRPr="005847D8" w:rsidRDefault="00395F74" w:rsidP="00395F74">
      <w:pPr>
        <w:spacing w:line="276" w:lineRule="auto"/>
      </w:pPr>
      <w:r w:rsidRPr="005847D8">
        <w:rPr>
          <w:color w:val="44515E"/>
        </w:rPr>
        <w:t>Engagements are delivered with SOC 2, HIPAA, GDPR, ISO 27001, and PCI DSS readiness as applicable, with architecture reviews, VAPT, and performance audits run before production for stable, secure releases.</w:t>
      </w:r>
    </w:p>
    <w:p w14:paraId="245A237C" w14:textId="77777777" w:rsidR="00395F74" w:rsidRPr="005847D8" w:rsidRDefault="00395F74" w:rsidP="00395F74">
      <w:pPr>
        <w:pStyle w:val="Heading1"/>
        <w:rPr>
          <w:rFonts w:ascii="Calibri" w:hAnsi="Calibri" w:cs="Calibri"/>
        </w:rPr>
      </w:pPr>
      <w:bookmarkStart w:id="21" w:name="_Toc231472597"/>
      <w:r w:rsidRPr="005847D8">
        <w:rPr>
          <w:rFonts w:ascii="Calibri" w:hAnsi="Calibri" w:cs="Calibri"/>
        </w:rPr>
        <w:t>8. Relevant Experience</w:t>
      </w:r>
      <w:bookmarkEnd w:id="21"/>
    </w:p>
    <w:p w14:paraId="31100512" w14:textId="77777777" w:rsidR="00395F74" w:rsidRPr="005847D8" w:rsidRDefault="00395F74" w:rsidP="00395F74">
      <w:pPr>
        <w:spacing w:line="276" w:lineRule="auto"/>
      </w:pPr>
      <w:r w:rsidRPr="005847D8">
        <w:rPr>
          <w:color w:val="44515E"/>
        </w:rPr>
        <w:t>Choose two to four past projects closest to the client’s industry, problem, or tech. Below is one worked example and two blanks — swap in the most relevant work and never list a project not actually delivered.</w:t>
      </w:r>
    </w:p>
    <w:p w14:paraId="4E9F3FC8" w14:textId="77777777" w:rsidR="00395F74" w:rsidRPr="005847D8" w:rsidRDefault="00395F74" w:rsidP="00395F74">
      <w:pPr>
        <w:pStyle w:val="Heading2"/>
        <w:rPr>
          <w:rFonts w:ascii="Calibri" w:hAnsi="Calibri" w:cs="Calibri"/>
        </w:rPr>
      </w:pPr>
      <w:bookmarkStart w:id="22" w:name="_Toc231472598"/>
      <w:r w:rsidRPr="005847D8">
        <w:rPr>
          <w:rFonts w:ascii="Calibri" w:hAnsi="Calibri" w:cs="Calibri"/>
        </w:rPr>
        <w:lastRenderedPageBreak/>
        <w:t>Case Study — Call2Kitchen (Food &amp; Beverage, USA)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8"/>
        <w:gridCol w:w="8260"/>
      </w:tblGrid>
      <w:tr w:rsidR="00395F74" w:rsidRPr="005847D8" w14:paraId="4C711667" w14:textId="77777777" w:rsidTr="00395F74">
        <w:tc>
          <w:tcPr>
            <w:tcW w:w="1175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5EB6FE" w14:textId="77777777" w:rsidR="00395F74" w:rsidRPr="005847D8" w:rsidRDefault="00395F74" w:rsidP="00992062">
            <w:pPr>
              <w:spacing w:after="0" w:line="264" w:lineRule="auto"/>
            </w:pPr>
            <w:r w:rsidRPr="005847D8">
              <w:rPr>
                <w:b/>
                <w:bCs/>
                <w:color w:val="0F2A43"/>
                <w:sz w:val="20"/>
                <w:szCs w:val="20"/>
              </w:rPr>
              <w:t>Challenge</w:t>
            </w:r>
          </w:p>
        </w:tc>
        <w:tc>
          <w:tcPr>
            <w:tcW w:w="3825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9F1839" w14:textId="77777777" w:rsidR="00395F74" w:rsidRPr="005847D8" w:rsidRDefault="00395F74" w:rsidP="00992062">
            <w:pPr>
              <w:spacing w:after="0" w:line="264" w:lineRule="auto"/>
            </w:pPr>
            <w:r w:rsidRPr="005847D8">
              <w:rPr>
                <w:color w:val="44515E"/>
                <w:sz w:val="20"/>
                <w:szCs w:val="20"/>
              </w:rPr>
              <w:t>A multi-location U.S. café chain was losing staff hours to manual order handling across sites.</w:t>
            </w:r>
          </w:p>
        </w:tc>
      </w:tr>
      <w:tr w:rsidR="00395F74" w:rsidRPr="005847D8" w14:paraId="3BA279B5" w14:textId="77777777" w:rsidTr="00395F74">
        <w:tc>
          <w:tcPr>
            <w:tcW w:w="1175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754323" w14:textId="77777777" w:rsidR="00395F74" w:rsidRPr="005847D8" w:rsidRDefault="00395F74" w:rsidP="00992062">
            <w:pPr>
              <w:spacing w:after="0" w:line="264" w:lineRule="auto"/>
            </w:pPr>
            <w:r w:rsidRPr="005847D8">
              <w:rPr>
                <w:b/>
                <w:bCs/>
                <w:color w:val="0F2A43"/>
                <w:sz w:val="20"/>
                <w:szCs w:val="20"/>
              </w:rPr>
              <w:t>Solution</w:t>
            </w:r>
          </w:p>
        </w:tc>
        <w:tc>
          <w:tcPr>
            <w:tcW w:w="3825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9D67C4" w14:textId="77777777" w:rsidR="00395F74" w:rsidRPr="005847D8" w:rsidRDefault="00395F74" w:rsidP="00992062">
            <w:pPr>
              <w:spacing w:after="0" w:line="264" w:lineRule="auto"/>
            </w:pPr>
            <w:r w:rsidRPr="005847D8">
              <w:rPr>
                <w:color w:val="44515E"/>
                <w:sz w:val="20"/>
                <w:szCs w:val="20"/>
              </w:rPr>
              <w:t>An AI-powered order management system that automated intake and coordination across locations.</w:t>
            </w:r>
          </w:p>
        </w:tc>
      </w:tr>
      <w:tr w:rsidR="00395F74" w:rsidRPr="005847D8" w14:paraId="02270542" w14:textId="77777777" w:rsidTr="00395F74">
        <w:tc>
          <w:tcPr>
            <w:tcW w:w="1175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23F4BC" w14:textId="77777777" w:rsidR="00395F74" w:rsidRPr="005847D8" w:rsidRDefault="00395F74" w:rsidP="00992062">
            <w:pPr>
              <w:spacing w:after="0" w:line="264" w:lineRule="auto"/>
            </w:pPr>
            <w:r w:rsidRPr="005847D8">
              <w:rPr>
                <w:b/>
                <w:bCs/>
                <w:color w:val="0F2A43"/>
                <w:sz w:val="20"/>
                <w:szCs w:val="20"/>
              </w:rPr>
              <w:t>Result</w:t>
            </w:r>
          </w:p>
        </w:tc>
        <w:tc>
          <w:tcPr>
            <w:tcW w:w="3825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70C448" w14:textId="77777777" w:rsidR="00395F74" w:rsidRPr="005847D8" w:rsidRDefault="00395F74" w:rsidP="00992062">
            <w:pPr>
              <w:spacing w:after="0" w:line="264" w:lineRule="auto"/>
            </w:pPr>
            <w:r w:rsidRPr="005847D8">
              <w:rPr>
                <w:color w:val="44515E"/>
                <w:sz w:val="20"/>
                <w:szCs w:val="20"/>
              </w:rPr>
              <w:t>Saved 80+ staff hours, freeing the team for higher-value work.</w:t>
            </w:r>
          </w:p>
        </w:tc>
      </w:tr>
    </w:tbl>
    <w:p w14:paraId="2E015546" w14:textId="77777777" w:rsidR="00395F74" w:rsidRPr="005847D8" w:rsidRDefault="00395F74" w:rsidP="00395F74"/>
    <w:p w14:paraId="04311CED" w14:textId="77777777" w:rsidR="00395F74" w:rsidRPr="005847D8" w:rsidRDefault="00395F74" w:rsidP="00395F74">
      <w:pPr>
        <w:pStyle w:val="Heading2"/>
        <w:rPr>
          <w:rFonts w:ascii="Calibri" w:hAnsi="Calibri" w:cs="Calibri"/>
        </w:rPr>
      </w:pPr>
      <w:bookmarkStart w:id="23" w:name="_Toc231472599"/>
      <w:r w:rsidRPr="005847D8">
        <w:rPr>
          <w:rFonts w:ascii="Calibri" w:hAnsi="Calibri" w:cs="Calibri"/>
        </w:rPr>
        <w:t>Case Study — [Project Name] ([Industry])</w:t>
      </w:r>
      <w:bookmarkEnd w:id="2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8"/>
        <w:gridCol w:w="8260"/>
      </w:tblGrid>
      <w:tr w:rsidR="00395F74" w:rsidRPr="005847D8" w14:paraId="069ADF73" w14:textId="77777777" w:rsidTr="00395F74">
        <w:tc>
          <w:tcPr>
            <w:tcW w:w="1175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2F66F1" w14:textId="77777777" w:rsidR="00395F74" w:rsidRPr="005847D8" w:rsidRDefault="00395F74" w:rsidP="00992062">
            <w:pPr>
              <w:spacing w:after="0" w:line="264" w:lineRule="auto"/>
            </w:pPr>
            <w:r w:rsidRPr="005847D8">
              <w:rPr>
                <w:b/>
                <w:bCs/>
                <w:color w:val="0F2A43"/>
                <w:sz w:val="20"/>
                <w:szCs w:val="20"/>
              </w:rPr>
              <w:t>Challenge</w:t>
            </w:r>
          </w:p>
        </w:tc>
        <w:tc>
          <w:tcPr>
            <w:tcW w:w="3825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8D2A42" w14:textId="77777777" w:rsidR="00395F74" w:rsidRPr="00833A30" w:rsidRDefault="00395F74" w:rsidP="00992062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[What problem did the client face?]</w:t>
            </w:r>
          </w:p>
        </w:tc>
      </w:tr>
      <w:tr w:rsidR="00395F74" w:rsidRPr="005847D8" w14:paraId="238B2B2A" w14:textId="77777777" w:rsidTr="00395F74">
        <w:tc>
          <w:tcPr>
            <w:tcW w:w="1175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7AFE77" w14:textId="77777777" w:rsidR="00395F74" w:rsidRPr="005847D8" w:rsidRDefault="00395F74" w:rsidP="00992062">
            <w:pPr>
              <w:spacing w:after="0" w:line="264" w:lineRule="auto"/>
            </w:pPr>
            <w:r w:rsidRPr="005847D8">
              <w:rPr>
                <w:b/>
                <w:bCs/>
                <w:color w:val="0F2A43"/>
                <w:sz w:val="20"/>
                <w:szCs w:val="20"/>
              </w:rPr>
              <w:t>Solution</w:t>
            </w:r>
          </w:p>
        </w:tc>
        <w:tc>
          <w:tcPr>
            <w:tcW w:w="3825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810434" w14:textId="77777777" w:rsidR="00395F74" w:rsidRPr="00833A30" w:rsidRDefault="00395F74" w:rsidP="00992062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[What did WebOsmotic build?]</w:t>
            </w:r>
          </w:p>
        </w:tc>
      </w:tr>
      <w:tr w:rsidR="00395F74" w:rsidRPr="005847D8" w14:paraId="04ACE123" w14:textId="77777777" w:rsidTr="00395F74">
        <w:tc>
          <w:tcPr>
            <w:tcW w:w="1175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03AFCB" w14:textId="77777777" w:rsidR="00395F74" w:rsidRPr="005847D8" w:rsidRDefault="00395F74" w:rsidP="00992062">
            <w:pPr>
              <w:spacing w:after="0" w:line="264" w:lineRule="auto"/>
            </w:pPr>
            <w:r w:rsidRPr="005847D8">
              <w:rPr>
                <w:b/>
                <w:bCs/>
                <w:color w:val="0F2A43"/>
                <w:sz w:val="20"/>
                <w:szCs w:val="20"/>
              </w:rPr>
              <w:t>Result</w:t>
            </w:r>
          </w:p>
        </w:tc>
        <w:tc>
          <w:tcPr>
            <w:tcW w:w="3825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17BC7CE" w14:textId="77777777" w:rsidR="00395F74" w:rsidRPr="00833A30" w:rsidRDefault="00395F74" w:rsidP="00992062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[What measurable outcome resulted?]</w:t>
            </w:r>
          </w:p>
        </w:tc>
      </w:tr>
    </w:tbl>
    <w:p w14:paraId="7745B123" w14:textId="77777777" w:rsidR="00395F74" w:rsidRPr="005847D8" w:rsidRDefault="00395F74" w:rsidP="00395F74">
      <w:pPr>
        <w:pStyle w:val="Heading1"/>
        <w:rPr>
          <w:rFonts w:ascii="Calibri" w:hAnsi="Calibri" w:cs="Calibri"/>
        </w:rPr>
      </w:pPr>
      <w:bookmarkStart w:id="24" w:name="_Toc231472600"/>
      <w:r w:rsidRPr="005847D8">
        <w:rPr>
          <w:rFonts w:ascii="Calibri" w:hAnsi="Calibri" w:cs="Calibri"/>
        </w:rPr>
        <w:t>9. Engagement Model &amp; Team</w:t>
      </w:r>
      <w:bookmarkEnd w:id="24"/>
    </w:p>
    <w:p w14:paraId="47A9849B" w14:textId="77777777" w:rsidR="00395F74" w:rsidRPr="005847D8" w:rsidRDefault="00395F74" w:rsidP="00395F74">
      <w:pPr>
        <w:spacing w:line="276" w:lineRule="auto"/>
      </w:pPr>
      <w:r w:rsidRPr="005847D8">
        <w:rPr>
          <w:color w:val="44515E"/>
        </w:rPr>
        <w:t>State how the engagement runs and who is involved. Adjust to fixed-scope, dedicated team, or staff-augmentation as appropriate.</w:t>
      </w:r>
    </w:p>
    <w:p w14:paraId="4D5116AF" w14:textId="77777777" w:rsidR="00395F74" w:rsidRPr="005847D8" w:rsidRDefault="00395F74" w:rsidP="00395F74">
      <w:pPr>
        <w:pStyle w:val="Heading2"/>
        <w:rPr>
          <w:rFonts w:ascii="Calibri" w:hAnsi="Calibri" w:cs="Calibri"/>
        </w:rPr>
      </w:pPr>
      <w:bookmarkStart w:id="25" w:name="_Toc231472601"/>
      <w:r w:rsidRPr="005847D8">
        <w:rPr>
          <w:rFonts w:ascii="Calibri" w:hAnsi="Calibri" w:cs="Calibri"/>
        </w:rPr>
        <w:t>9.1 Engagement Model</w:t>
      </w:r>
      <w:bookmarkEnd w:id="25"/>
    </w:p>
    <w:p w14:paraId="3AE01263" w14:textId="77777777" w:rsidR="00395F74" w:rsidRPr="00833A30" w:rsidRDefault="00395F74" w:rsidP="00833A30">
      <w:pPr>
        <w:spacing w:line="276" w:lineRule="auto"/>
        <w:rPr>
          <w:color w:val="44515E"/>
        </w:rPr>
      </w:pPr>
      <w:r w:rsidRPr="00833A30">
        <w:rPr>
          <w:color w:val="44515E"/>
        </w:rPr>
        <w:t>[e.g. Fixed-scope delivery with two-week sprints and weekly demos, or a dedicated team of N engineers for an ongoing build.]</w:t>
      </w:r>
    </w:p>
    <w:p w14:paraId="412E3F80" w14:textId="77777777" w:rsidR="00395F74" w:rsidRPr="005847D8" w:rsidRDefault="00395F74" w:rsidP="00395F74">
      <w:pPr>
        <w:pStyle w:val="Heading2"/>
        <w:rPr>
          <w:rFonts w:ascii="Calibri" w:hAnsi="Calibri" w:cs="Calibri"/>
        </w:rPr>
      </w:pPr>
      <w:bookmarkStart w:id="26" w:name="_Toc231472602"/>
      <w:r w:rsidRPr="005847D8">
        <w:rPr>
          <w:rFonts w:ascii="Calibri" w:hAnsi="Calibri" w:cs="Calibri"/>
        </w:rPr>
        <w:t>9.2 Proposed Team</w:t>
      </w:r>
      <w:bookmarkEnd w:id="2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21"/>
        <w:gridCol w:w="4108"/>
        <w:gridCol w:w="2769"/>
      </w:tblGrid>
      <w:tr w:rsidR="00395F74" w:rsidRPr="005847D8" w14:paraId="58D351EC" w14:textId="77777777" w:rsidTr="00395F74">
        <w:trPr>
          <w:tblHeader/>
        </w:trPr>
        <w:tc>
          <w:tcPr>
            <w:tcW w:w="1816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0F2A4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46DBAE" w14:textId="77777777" w:rsidR="00395F74" w:rsidRPr="005847D8" w:rsidRDefault="00395F74" w:rsidP="00992062">
            <w:pPr>
              <w:spacing w:after="0"/>
            </w:pPr>
            <w:r w:rsidRPr="005847D8"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902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0F2A4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66754F" w14:textId="77777777" w:rsidR="00395F74" w:rsidRPr="005847D8" w:rsidRDefault="00395F74" w:rsidP="00992062">
            <w:pPr>
              <w:spacing w:after="0"/>
            </w:pPr>
            <w:r w:rsidRPr="005847D8"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1282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0F2A4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AF1C0A" w14:textId="77777777" w:rsidR="00395F74" w:rsidRPr="005847D8" w:rsidRDefault="00395F74" w:rsidP="00992062">
            <w:pPr>
              <w:spacing w:after="0"/>
            </w:pPr>
            <w:r w:rsidRPr="005847D8">
              <w:rPr>
                <w:b/>
                <w:bCs/>
                <w:color w:val="FFFFFF"/>
                <w:sz w:val="20"/>
                <w:szCs w:val="20"/>
              </w:rPr>
              <w:t>Allocation</w:t>
            </w:r>
          </w:p>
        </w:tc>
      </w:tr>
      <w:tr w:rsidR="00395F74" w:rsidRPr="005847D8" w14:paraId="1B2A70E3" w14:textId="77777777" w:rsidTr="00395F74">
        <w:tc>
          <w:tcPr>
            <w:tcW w:w="1816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FA9D9B" w14:textId="77777777" w:rsidR="00395F74" w:rsidRPr="00833A30" w:rsidRDefault="00395F74" w:rsidP="00992062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[Project Lead]</w:t>
            </w:r>
          </w:p>
        </w:tc>
        <w:tc>
          <w:tcPr>
            <w:tcW w:w="1902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7D2491" w14:textId="77777777" w:rsidR="00395F74" w:rsidRPr="00833A30" w:rsidRDefault="00395F74" w:rsidP="00992062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[Delivery ownership, client comms]</w:t>
            </w:r>
          </w:p>
        </w:tc>
        <w:tc>
          <w:tcPr>
            <w:tcW w:w="1282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F09FAD" w14:textId="77777777" w:rsidR="00395F74" w:rsidRPr="00833A30" w:rsidRDefault="00395F74" w:rsidP="00992062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[Part-time]</w:t>
            </w:r>
          </w:p>
        </w:tc>
      </w:tr>
      <w:tr w:rsidR="00395F74" w:rsidRPr="005847D8" w14:paraId="677E103F" w14:textId="77777777" w:rsidTr="00395F74">
        <w:tc>
          <w:tcPr>
            <w:tcW w:w="1816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39816B" w14:textId="77777777" w:rsidR="00395F74" w:rsidRPr="00833A30" w:rsidRDefault="00395F74" w:rsidP="00992062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[AI / Backend Engineer]</w:t>
            </w:r>
          </w:p>
        </w:tc>
        <w:tc>
          <w:tcPr>
            <w:tcW w:w="1902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26AE41" w14:textId="77777777" w:rsidR="00395F74" w:rsidRPr="00833A30" w:rsidRDefault="00395F74" w:rsidP="00992062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[Core build, integrations]</w:t>
            </w:r>
          </w:p>
        </w:tc>
        <w:tc>
          <w:tcPr>
            <w:tcW w:w="1282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F7B8ED" w14:textId="77777777" w:rsidR="00395F74" w:rsidRPr="00833A30" w:rsidRDefault="00395F74" w:rsidP="00992062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[Full-time]</w:t>
            </w:r>
          </w:p>
        </w:tc>
      </w:tr>
      <w:tr w:rsidR="00395F74" w:rsidRPr="005847D8" w14:paraId="160ABD09" w14:textId="77777777" w:rsidTr="00395F74">
        <w:tc>
          <w:tcPr>
            <w:tcW w:w="1816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422AE8" w14:textId="77777777" w:rsidR="00395F74" w:rsidRPr="00833A30" w:rsidRDefault="00395F74" w:rsidP="00992062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[Frontend Engineer]</w:t>
            </w:r>
          </w:p>
        </w:tc>
        <w:tc>
          <w:tcPr>
            <w:tcW w:w="1902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750750" w14:textId="77777777" w:rsidR="00395F74" w:rsidRPr="00833A30" w:rsidRDefault="00395F74" w:rsidP="00992062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[UI implementation]</w:t>
            </w:r>
          </w:p>
        </w:tc>
        <w:tc>
          <w:tcPr>
            <w:tcW w:w="1282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A6334C" w14:textId="77777777" w:rsidR="00395F74" w:rsidRPr="00833A30" w:rsidRDefault="00395F74" w:rsidP="00992062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[Full-time]</w:t>
            </w:r>
          </w:p>
        </w:tc>
      </w:tr>
      <w:tr w:rsidR="00395F74" w:rsidRPr="005847D8" w14:paraId="73D5AC0D" w14:textId="77777777" w:rsidTr="00395F74">
        <w:tc>
          <w:tcPr>
            <w:tcW w:w="1816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02AE41" w14:textId="77777777" w:rsidR="00395F74" w:rsidRPr="00833A30" w:rsidRDefault="00395F74" w:rsidP="00992062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[QA Engineer]</w:t>
            </w:r>
          </w:p>
        </w:tc>
        <w:tc>
          <w:tcPr>
            <w:tcW w:w="1902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E3BEFE" w14:textId="77777777" w:rsidR="00395F74" w:rsidRPr="00833A30" w:rsidRDefault="00395F74" w:rsidP="00992062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[Testing, release checks]</w:t>
            </w:r>
          </w:p>
        </w:tc>
        <w:tc>
          <w:tcPr>
            <w:tcW w:w="1282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22E5C6" w14:textId="77777777" w:rsidR="00395F74" w:rsidRPr="00833A30" w:rsidRDefault="00395F74" w:rsidP="00992062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[Part-time]</w:t>
            </w:r>
          </w:p>
        </w:tc>
      </w:tr>
    </w:tbl>
    <w:p w14:paraId="673667BB" w14:textId="77777777" w:rsidR="00395F74" w:rsidRPr="005847D8" w:rsidRDefault="00395F74" w:rsidP="00395F74">
      <w:pPr>
        <w:pStyle w:val="Heading1"/>
        <w:rPr>
          <w:rFonts w:ascii="Calibri" w:hAnsi="Calibri" w:cs="Calibri"/>
        </w:rPr>
      </w:pPr>
      <w:bookmarkStart w:id="27" w:name="_Toc231472603"/>
      <w:r w:rsidRPr="005847D8">
        <w:rPr>
          <w:rFonts w:ascii="Calibri" w:hAnsi="Calibri" w:cs="Calibri"/>
        </w:rPr>
        <w:t>10. Investment</w:t>
      </w:r>
      <w:bookmarkEnd w:id="27"/>
    </w:p>
    <w:p w14:paraId="2D365843" w14:textId="77777777" w:rsidR="00395F74" w:rsidRPr="005847D8" w:rsidRDefault="00395F74" w:rsidP="00395F74">
      <w:pPr>
        <w:spacing w:line="276" w:lineRule="auto"/>
      </w:pPr>
      <w:r w:rsidRPr="005847D8">
        <w:rPr>
          <w:color w:val="44515E"/>
        </w:rPr>
        <w:t>Present the commercial summary clearly. Use whichever model fits — fixed price per phase, monthly retainer, or time and materials.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75"/>
        <w:gridCol w:w="3185"/>
        <w:gridCol w:w="2538"/>
      </w:tblGrid>
      <w:tr w:rsidR="00395F74" w:rsidRPr="005847D8" w14:paraId="569472C4" w14:textId="77777777" w:rsidTr="00395F74">
        <w:trPr>
          <w:tblHeader/>
        </w:trPr>
        <w:tc>
          <w:tcPr>
            <w:tcW w:w="2350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0F2A4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E4C853" w14:textId="77777777" w:rsidR="00395F74" w:rsidRPr="00833A30" w:rsidRDefault="00395F74" w:rsidP="00992062">
            <w:pPr>
              <w:spacing w:after="0"/>
              <w:rPr>
                <w:sz w:val="20"/>
                <w:szCs w:val="20"/>
              </w:rPr>
            </w:pPr>
            <w:r w:rsidRPr="00833A30"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1474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0F2A4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E5E4A8" w14:textId="77777777" w:rsidR="00395F74" w:rsidRPr="00833A30" w:rsidRDefault="00395F74" w:rsidP="00992062">
            <w:pPr>
              <w:spacing w:after="0"/>
              <w:rPr>
                <w:sz w:val="20"/>
                <w:szCs w:val="20"/>
              </w:rPr>
            </w:pPr>
            <w:r w:rsidRPr="00833A30">
              <w:rPr>
                <w:b/>
                <w:bCs/>
                <w:color w:val="FFFFFF"/>
                <w:sz w:val="20"/>
                <w:szCs w:val="20"/>
              </w:rPr>
              <w:t>Basis</w:t>
            </w:r>
          </w:p>
        </w:tc>
        <w:tc>
          <w:tcPr>
            <w:tcW w:w="1175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0F2A43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81C5F7" w14:textId="77777777" w:rsidR="00395F74" w:rsidRPr="00833A30" w:rsidRDefault="00395F74" w:rsidP="00992062">
            <w:pPr>
              <w:spacing w:after="0"/>
              <w:rPr>
                <w:sz w:val="20"/>
                <w:szCs w:val="20"/>
              </w:rPr>
            </w:pPr>
            <w:r w:rsidRPr="00833A30">
              <w:rPr>
                <w:b/>
                <w:bCs/>
                <w:color w:val="FFFFFF"/>
                <w:sz w:val="20"/>
                <w:szCs w:val="20"/>
              </w:rPr>
              <w:t>Amount</w:t>
            </w:r>
          </w:p>
        </w:tc>
      </w:tr>
      <w:tr w:rsidR="00395F74" w:rsidRPr="005847D8" w14:paraId="466E6E8F" w14:textId="77777777" w:rsidTr="00395F74">
        <w:tc>
          <w:tcPr>
            <w:tcW w:w="2350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03A179" w14:textId="77777777" w:rsidR="00395F74" w:rsidRPr="00833A30" w:rsidRDefault="00395F74" w:rsidP="00992062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[Discovery &amp; Design]</w:t>
            </w:r>
          </w:p>
        </w:tc>
        <w:tc>
          <w:tcPr>
            <w:tcW w:w="1474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565162" w14:textId="77777777" w:rsidR="00395F74" w:rsidRPr="00833A30" w:rsidRDefault="00395F74" w:rsidP="00992062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[Fixed]</w:t>
            </w:r>
          </w:p>
        </w:tc>
        <w:tc>
          <w:tcPr>
            <w:tcW w:w="1175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7CFFCF" w14:textId="77777777" w:rsidR="00395F74" w:rsidRPr="00833A30" w:rsidRDefault="00395F74" w:rsidP="00992062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[—]</w:t>
            </w:r>
          </w:p>
        </w:tc>
      </w:tr>
      <w:tr w:rsidR="00395F74" w:rsidRPr="005847D8" w14:paraId="11C3C2ED" w14:textId="77777777" w:rsidTr="00395F74">
        <w:tc>
          <w:tcPr>
            <w:tcW w:w="2350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942CEF" w14:textId="77777777" w:rsidR="00395F74" w:rsidRPr="00833A30" w:rsidRDefault="00395F74" w:rsidP="00992062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lastRenderedPageBreak/>
              <w:t>[Build]</w:t>
            </w:r>
          </w:p>
        </w:tc>
        <w:tc>
          <w:tcPr>
            <w:tcW w:w="1474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8C7D26" w14:textId="77777777" w:rsidR="00395F74" w:rsidRPr="00833A30" w:rsidRDefault="00395F74" w:rsidP="00992062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[Fixed / sprint]</w:t>
            </w:r>
          </w:p>
        </w:tc>
        <w:tc>
          <w:tcPr>
            <w:tcW w:w="1175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EEF3F8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AA2113" w14:textId="77777777" w:rsidR="00395F74" w:rsidRPr="00833A30" w:rsidRDefault="00395F74" w:rsidP="00992062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[—]</w:t>
            </w:r>
          </w:p>
        </w:tc>
      </w:tr>
      <w:tr w:rsidR="00395F74" w:rsidRPr="005847D8" w14:paraId="24639948" w14:textId="77777777" w:rsidTr="00395F74">
        <w:tc>
          <w:tcPr>
            <w:tcW w:w="2350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19BC97" w14:textId="77777777" w:rsidR="00395F74" w:rsidRPr="00833A30" w:rsidRDefault="00395F74" w:rsidP="00992062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[Launch &amp; Handover]</w:t>
            </w:r>
          </w:p>
        </w:tc>
        <w:tc>
          <w:tcPr>
            <w:tcW w:w="1474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64B310" w14:textId="77777777" w:rsidR="00395F74" w:rsidRPr="00833A30" w:rsidRDefault="00395F74" w:rsidP="00992062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[Fixed]</w:t>
            </w:r>
          </w:p>
        </w:tc>
        <w:tc>
          <w:tcPr>
            <w:tcW w:w="1175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364E39" w14:textId="77777777" w:rsidR="00395F74" w:rsidRPr="00833A30" w:rsidRDefault="00395F74" w:rsidP="00992062">
            <w:pPr>
              <w:spacing w:after="0" w:line="264" w:lineRule="auto"/>
              <w:rPr>
                <w:color w:val="44515E"/>
                <w:sz w:val="20"/>
                <w:szCs w:val="20"/>
              </w:rPr>
            </w:pPr>
            <w:r w:rsidRPr="00833A30">
              <w:rPr>
                <w:color w:val="44515E"/>
                <w:sz w:val="20"/>
                <w:szCs w:val="20"/>
              </w:rPr>
              <w:t>[—]</w:t>
            </w:r>
          </w:p>
        </w:tc>
      </w:tr>
      <w:tr w:rsidR="00395F74" w:rsidRPr="005847D8" w14:paraId="0EE6264F" w14:textId="77777777" w:rsidTr="00395F74">
        <w:tc>
          <w:tcPr>
            <w:tcW w:w="3825" w:type="pct"/>
            <w:gridSpan w:val="2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0F2A4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FC17F4" w14:textId="77777777" w:rsidR="00395F74" w:rsidRPr="00833A30" w:rsidRDefault="00395F74" w:rsidP="00992062">
            <w:pPr>
              <w:spacing w:after="0"/>
              <w:rPr>
                <w:color w:val="FFFFFF" w:themeColor="background1"/>
                <w:sz w:val="20"/>
                <w:szCs w:val="20"/>
              </w:rPr>
            </w:pPr>
            <w:r w:rsidRPr="00833A30">
              <w:rPr>
                <w:b/>
                <w:bCs/>
                <w:color w:val="FFFFFF" w:themeColor="background1"/>
                <w:sz w:val="20"/>
                <w:szCs w:val="20"/>
              </w:rPr>
              <w:t>Total</w:t>
            </w:r>
          </w:p>
        </w:tc>
        <w:tc>
          <w:tcPr>
            <w:tcW w:w="1175" w:type="pct"/>
            <w:tcBorders>
              <w:top w:val="single" w:sz="1" w:space="0" w:color="C9D4DF"/>
              <w:left w:val="single" w:sz="1" w:space="0" w:color="C9D4DF"/>
              <w:bottom w:val="single" w:sz="1" w:space="0" w:color="C9D4DF"/>
              <w:right w:val="single" w:sz="1" w:space="0" w:color="C9D4DF"/>
            </w:tcBorders>
            <w:shd w:val="clear" w:color="auto" w:fill="0F2A43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2FB958" w14:textId="77777777" w:rsidR="00395F74" w:rsidRPr="00833A30" w:rsidRDefault="00395F74" w:rsidP="00992062">
            <w:pPr>
              <w:spacing w:after="0"/>
              <w:rPr>
                <w:color w:val="FFFFFF" w:themeColor="background1"/>
                <w:sz w:val="20"/>
                <w:szCs w:val="20"/>
              </w:rPr>
            </w:pPr>
            <w:r w:rsidRPr="00833A30">
              <w:rPr>
                <w:color w:val="FFFFFF" w:themeColor="background1"/>
                <w:sz w:val="20"/>
                <w:szCs w:val="20"/>
              </w:rPr>
              <w:t>[—]</w:t>
            </w:r>
          </w:p>
        </w:tc>
      </w:tr>
    </w:tbl>
    <w:p w14:paraId="2E586729" w14:textId="77777777" w:rsidR="00395F74" w:rsidRPr="005847D8" w:rsidRDefault="00395F74" w:rsidP="00395F74">
      <w:pPr>
        <w:spacing w:after="80"/>
      </w:pPr>
    </w:p>
    <w:p w14:paraId="107A6E28" w14:textId="77777777" w:rsidR="00395F74" w:rsidRPr="00833A30" w:rsidRDefault="00395F74" w:rsidP="00395F74">
      <w:pPr>
        <w:rPr>
          <w:color w:val="44515E"/>
        </w:rPr>
      </w:pPr>
      <w:r w:rsidRPr="00833A30">
        <w:rPr>
          <w:b/>
          <w:bCs/>
          <w:color w:val="0F2A43"/>
        </w:rPr>
        <w:t xml:space="preserve">Payment terms: </w:t>
      </w:r>
      <w:r w:rsidRPr="00833A30">
        <w:rPr>
          <w:color w:val="44515E"/>
        </w:rPr>
        <w:t>[e.g. 40% on start, 30% at design sign-off, 30% on delivery]</w:t>
      </w:r>
    </w:p>
    <w:p w14:paraId="43E0BB57" w14:textId="77777777" w:rsidR="00395F74" w:rsidRPr="00833A30" w:rsidRDefault="00395F74" w:rsidP="00395F74">
      <w:r w:rsidRPr="00833A30">
        <w:rPr>
          <w:b/>
          <w:bCs/>
          <w:color w:val="0F2A43"/>
        </w:rPr>
        <w:t xml:space="preserve">Currency &amp; taxes: </w:t>
      </w:r>
      <w:r w:rsidRPr="00833A30">
        <w:rPr>
          <w:color w:val="44515E"/>
        </w:rPr>
        <w:t>[Currency; taxes extra as applicable]</w:t>
      </w:r>
    </w:p>
    <w:p w14:paraId="1F7FC509" w14:textId="77777777" w:rsidR="00395F74" w:rsidRPr="005847D8" w:rsidRDefault="00395F74" w:rsidP="00395F74">
      <w:pPr>
        <w:pStyle w:val="Heading1"/>
        <w:rPr>
          <w:rFonts w:ascii="Calibri" w:hAnsi="Calibri" w:cs="Calibri"/>
        </w:rPr>
      </w:pPr>
      <w:bookmarkStart w:id="28" w:name="_Toc231472604"/>
      <w:r w:rsidRPr="005847D8">
        <w:rPr>
          <w:rFonts w:ascii="Calibri" w:hAnsi="Calibri" w:cs="Calibri"/>
        </w:rPr>
        <w:t>11. Assumptions &amp; Dependencies</w:t>
      </w:r>
      <w:bookmarkEnd w:id="28"/>
    </w:p>
    <w:p w14:paraId="03B6A83D" w14:textId="77777777" w:rsidR="00395F74" w:rsidRPr="005847D8" w:rsidRDefault="00395F74" w:rsidP="00833A30">
      <w:pPr>
        <w:pStyle w:val="ListParagraph"/>
        <w:numPr>
          <w:ilvl w:val="0"/>
          <w:numId w:val="12"/>
        </w:numPr>
      </w:pPr>
      <w:r w:rsidRPr="005847D8">
        <w:t>[Client provides timely access to systems, data, and stakeholders]</w:t>
      </w:r>
    </w:p>
    <w:p w14:paraId="1160E7F5" w14:textId="77777777" w:rsidR="00395F74" w:rsidRPr="005847D8" w:rsidRDefault="00395F74" w:rsidP="00833A30">
      <w:pPr>
        <w:pStyle w:val="ListParagraph"/>
        <w:numPr>
          <w:ilvl w:val="0"/>
          <w:numId w:val="12"/>
        </w:numPr>
      </w:pPr>
      <w:r w:rsidRPr="005847D8">
        <w:t>[Required third-party accounts and licences are made available]</w:t>
      </w:r>
    </w:p>
    <w:p w14:paraId="4DAF5388" w14:textId="77777777" w:rsidR="00395F74" w:rsidRPr="005847D8" w:rsidRDefault="00395F74" w:rsidP="00833A30">
      <w:pPr>
        <w:pStyle w:val="ListParagraph"/>
        <w:numPr>
          <w:ilvl w:val="0"/>
          <w:numId w:val="12"/>
        </w:numPr>
      </w:pPr>
      <w:r w:rsidRPr="005847D8">
        <w:t>[Feedback and approvals are returned within agreed timeframes]</w:t>
      </w:r>
    </w:p>
    <w:p w14:paraId="5A2464B7" w14:textId="77777777" w:rsidR="00395F74" w:rsidRPr="005847D8" w:rsidRDefault="00395F74" w:rsidP="00833A30">
      <w:pPr>
        <w:pStyle w:val="ListParagraph"/>
        <w:numPr>
          <w:ilvl w:val="0"/>
          <w:numId w:val="12"/>
        </w:numPr>
      </w:pPr>
      <w:r w:rsidRPr="005847D8">
        <w:t>[Scope changes are handled through a written change request]</w:t>
      </w:r>
    </w:p>
    <w:p w14:paraId="4138B84B" w14:textId="77777777" w:rsidR="00395F74" w:rsidRPr="005847D8" w:rsidRDefault="00395F74" w:rsidP="00395F74">
      <w:pPr>
        <w:pStyle w:val="Heading1"/>
        <w:rPr>
          <w:rFonts w:ascii="Calibri" w:hAnsi="Calibri" w:cs="Calibri"/>
        </w:rPr>
      </w:pPr>
      <w:bookmarkStart w:id="29" w:name="_Toc231472605"/>
      <w:r w:rsidRPr="005847D8">
        <w:rPr>
          <w:rFonts w:ascii="Calibri" w:hAnsi="Calibri" w:cs="Calibri"/>
        </w:rPr>
        <w:t>12. Terms &amp; Next Steps</w:t>
      </w:r>
      <w:bookmarkEnd w:id="29"/>
    </w:p>
    <w:p w14:paraId="3802D9BB" w14:textId="77777777" w:rsidR="00395F74" w:rsidRPr="005847D8" w:rsidRDefault="00395F74" w:rsidP="00395F74">
      <w:pPr>
        <w:pStyle w:val="Heading2"/>
        <w:rPr>
          <w:rFonts w:ascii="Calibri" w:hAnsi="Calibri" w:cs="Calibri"/>
        </w:rPr>
      </w:pPr>
      <w:bookmarkStart w:id="30" w:name="_Toc231472606"/>
      <w:r w:rsidRPr="005847D8">
        <w:rPr>
          <w:rFonts w:ascii="Calibri" w:hAnsi="Calibri" w:cs="Calibri"/>
        </w:rPr>
        <w:t>12.1 Validity</w:t>
      </w:r>
      <w:bookmarkEnd w:id="30"/>
    </w:p>
    <w:p w14:paraId="6067B585" w14:textId="77777777" w:rsidR="00395F74" w:rsidRPr="005847D8" w:rsidRDefault="00395F74" w:rsidP="00395F74">
      <w:pPr>
        <w:spacing w:after="120"/>
      </w:pPr>
      <w:r w:rsidRPr="005847D8">
        <w:rPr>
          <w:color w:val="44515E"/>
        </w:rPr>
        <w:t xml:space="preserve">This proposal is valid for </w:t>
      </w:r>
      <w:r w:rsidRPr="00833A30">
        <w:rPr>
          <w:color w:val="44515E"/>
        </w:rPr>
        <w:t>[30 days]</w:t>
      </w:r>
      <w:r w:rsidRPr="005847D8">
        <w:rPr>
          <w:color w:val="44515E"/>
        </w:rPr>
        <w:t xml:space="preserve"> from the date on the cover page.</w:t>
      </w:r>
    </w:p>
    <w:p w14:paraId="05ABA050" w14:textId="77777777" w:rsidR="00395F74" w:rsidRPr="005847D8" w:rsidRDefault="00395F74" w:rsidP="00395F74">
      <w:pPr>
        <w:pStyle w:val="Heading2"/>
        <w:rPr>
          <w:rFonts w:ascii="Calibri" w:hAnsi="Calibri" w:cs="Calibri"/>
        </w:rPr>
      </w:pPr>
      <w:bookmarkStart w:id="31" w:name="_Toc231472607"/>
      <w:r w:rsidRPr="005847D8">
        <w:rPr>
          <w:rFonts w:ascii="Calibri" w:hAnsi="Calibri" w:cs="Calibri"/>
        </w:rPr>
        <w:t>12.2 Next Steps</w:t>
      </w:r>
      <w:bookmarkEnd w:id="31"/>
    </w:p>
    <w:p w14:paraId="2431CD3E" w14:textId="77777777" w:rsidR="00395F74" w:rsidRPr="005847D8" w:rsidRDefault="00395F74" w:rsidP="00395F74">
      <w:pPr>
        <w:pStyle w:val="ListParagraph"/>
        <w:numPr>
          <w:ilvl w:val="0"/>
          <w:numId w:val="2"/>
        </w:numPr>
        <w:spacing w:after="80"/>
        <w:rPr>
          <w:rFonts w:cs="Calibri"/>
        </w:rPr>
      </w:pPr>
      <w:r w:rsidRPr="005847D8">
        <w:rPr>
          <w:rFonts w:cs="Calibri"/>
        </w:rPr>
        <w:t>Review this proposal and share any questions or adjustments.</w:t>
      </w:r>
    </w:p>
    <w:p w14:paraId="259B957F" w14:textId="77777777" w:rsidR="00395F74" w:rsidRPr="005847D8" w:rsidRDefault="00395F74" w:rsidP="00395F74">
      <w:pPr>
        <w:pStyle w:val="ListParagraph"/>
        <w:numPr>
          <w:ilvl w:val="0"/>
          <w:numId w:val="2"/>
        </w:numPr>
        <w:spacing w:after="80"/>
        <w:rPr>
          <w:rFonts w:cs="Calibri"/>
        </w:rPr>
      </w:pPr>
      <w:r w:rsidRPr="005847D8">
        <w:rPr>
          <w:rFonts w:cs="Calibri"/>
        </w:rPr>
        <w:t>Align on scope, timeline, and commercials.</w:t>
      </w:r>
    </w:p>
    <w:p w14:paraId="5CC2F809" w14:textId="77777777" w:rsidR="00395F74" w:rsidRPr="005847D8" w:rsidRDefault="00395F74" w:rsidP="00395F74">
      <w:pPr>
        <w:pStyle w:val="ListParagraph"/>
        <w:numPr>
          <w:ilvl w:val="0"/>
          <w:numId w:val="2"/>
        </w:numPr>
        <w:spacing w:after="80"/>
        <w:rPr>
          <w:rFonts w:cs="Calibri"/>
        </w:rPr>
      </w:pPr>
      <w:r w:rsidRPr="005847D8">
        <w:rPr>
          <w:rFonts w:cs="Calibri"/>
        </w:rPr>
        <w:t>Sign off to kick off discovery.</w:t>
      </w:r>
    </w:p>
    <w:p w14:paraId="3EB25560" w14:textId="77777777" w:rsidR="00395F74" w:rsidRPr="005847D8" w:rsidRDefault="00395F74" w:rsidP="00395F74">
      <w:pPr>
        <w:spacing w:after="200"/>
      </w:pPr>
    </w:p>
    <w:p w14:paraId="5A821120" w14:textId="77777777" w:rsidR="00395F74" w:rsidRPr="005847D8" w:rsidRDefault="00395F74" w:rsidP="00395F74">
      <w:hyperlink r:id="rId12" w:history="1">
        <w:r w:rsidRPr="005847D8">
          <w:rPr>
            <w:rStyle w:val="Hyperlink"/>
            <w:bCs/>
          </w:rPr>
          <w:t>Book a free consultation</w:t>
        </w:r>
      </w:hyperlink>
      <w:r w:rsidRPr="005847D8">
        <w:rPr>
          <w:color w:val="44515E"/>
        </w:rPr>
        <w:t xml:space="preserve">  or write to </w:t>
      </w:r>
      <w:hyperlink r:id="rId13" w:history="1">
        <w:r w:rsidRPr="005847D8">
          <w:rPr>
            <w:rStyle w:val="Hyperlink"/>
          </w:rPr>
          <w:t>sales@webosmotic.com</w:t>
        </w:r>
      </w:hyperlink>
    </w:p>
    <w:p w14:paraId="5BECCAAB" w14:textId="4AD7DCE1" w:rsidR="008A6C52" w:rsidRPr="005847D8" w:rsidRDefault="008A6C52" w:rsidP="001E217C">
      <w:pPr>
        <w:pStyle w:val="Style1"/>
      </w:pPr>
    </w:p>
    <w:sectPr w:rsidR="008A6C52" w:rsidRPr="005847D8" w:rsidSect="0048423E">
      <w:headerReference w:type="even" r:id="rId14"/>
      <w:headerReference w:type="default" r:id="rId15"/>
      <w:footerReference w:type="default" r:id="rId16"/>
      <w:pgSz w:w="12240" w:h="15840" w:code="1"/>
      <w:pgMar w:top="720" w:right="720" w:bottom="720" w:left="720" w:header="720" w:footer="69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1B497" w14:textId="77777777" w:rsidR="00C321DB" w:rsidRDefault="00C321DB" w:rsidP="00C0714C">
      <w:pPr>
        <w:spacing w:after="0" w:line="240" w:lineRule="auto"/>
      </w:pPr>
      <w:r>
        <w:separator/>
      </w:r>
    </w:p>
  </w:endnote>
  <w:endnote w:type="continuationSeparator" w:id="0">
    <w:p w14:paraId="1CFAE3F7" w14:textId="77777777" w:rsidR="00C321DB" w:rsidRDefault="00C321DB" w:rsidP="00C07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auto"/>
      </w:tblBorders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408"/>
      <w:gridCol w:w="5392"/>
    </w:tblGrid>
    <w:tr w:rsidR="00F1709E" w14:paraId="7CD4A771" w14:textId="77777777" w:rsidTr="00087539">
      <w:trPr>
        <w:jc w:val="center"/>
      </w:trPr>
      <w:sdt>
        <w:sdtPr>
          <w:rPr>
            <w:rFonts w:ascii="Arial" w:eastAsia="Arial" w:hAnsi="Arial" w:cs="Arial"/>
            <w:color w:val="666666"/>
            <w:sz w:val="21"/>
            <w:szCs w:val="21"/>
            <w:highlight w:val="white"/>
            <w:lang w:val="en-US"/>
          </w:rPr>
          <w:alias w:val="Author"/>
          <w:tag w:val=""/>
          <w:id w:val="1534151868"/>
          <w:placeholder>
            <w:docPart w:val="A6BFF1883D2146E9AE638C08ED320834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5403" w:type="dxa"/>
              <w:vAlign w:val="center"/>
            </w:tcPr>
            <w:p w14:paraId="498A3CE2" w14:textId="0A3E89B2" w:rsidR="00F1709E" w:rsidRDefault="00F1709E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F1709E">
                <w:rPr>
                  <w:rFonts w:ascii="Arial" w:eastAsia="Arial" w:hAnsi="Arial" w:cs="Arial"/>
                  <w:color w:val="666666"/>
                  <w:sz w:val="21"/>
                  <w:szCs w:val="21"/>
                  <w:highlight w:val="white"/>
                  <w:lang w:val="en-US"/>
                </w:rPr>
                <w:t>© 2026 WebOsmotic. All rights reserved.</w:t>
              </w:r>
            </w:p>
          </w:tc>
        </w:sdtContent>
      </w:sdt>
      <w:tc>
        <w:tcPr>
          <w:tcW w:w="5387" w:type="dxa"/>
          <w:vAlign w:val="center"/>
        </w:tcPr>
        <w:p w14:paraId="574E95C6" w14:textId="77777777" w:rsidR="00F1709E" w:rsidRDefault="00F1709E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31E1E00" w14:textId="77777777" w:rsidR="00F1709E" w:rsidRDefault="00F170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B82AB" w14:textId="77777777" w:rsidR="00C321DB" w:rsidRDefault="00C321DB" w:rsidP="00C0714C">
      <w:pPr>
        <w:spacing w:after="0" w:line="240" w:lineRule="auto"/>
      </w:pPr>
      <w:r>
        <w:separator/>
      </w:r>
    </w:p>
  </w:footnote>
  <w:footnote w:type="continuationSeparator" w:id="0">
    <w:p w14:paraId="3C9D40D9" w14:textId="77777777" w:rsidR="00C321DB" w:rsidRDefault="00C321DB" w:rsidP="00C071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2223F" w14:textId="1BD70F7B" w:rsidR="00A63185" w:rsidRDefault="00000000">
    <w:pPr>
      <w:pStyle w:val="Header"/>
    </w:pPr>
    <w:r>
      <w:rPr>
        <w:noProof/>
      </w:rPr>
      <w:pict w14:anchorId="24799A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6244782" o:spid="_x0000_s1026" type="#_x0000_t75" style="position:absolute;margin-left:0;margin-top:0;width:538.15pt;height:538.15pt;z-index:-25165107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4" w:space="0" w:color="595959" w:themeColor="text1" w:themeTint="A6"/>
        <w:right w:val="none" w:sz="0" w:space="0" w:color="auto"/>
        <w:insideH w:val="none" w:sz="0" w:space="0" w:color="auto"/>
        <w:insideV w:val="none" w:sz="0" w:space="0" w:color="auto"/>
      </w:tblBorders>
      <w:tblCellMar>
        <w:left w:w="58" w:type="dxa"/>
        <w:bottom w:w="115" w:type="dxa"/>
        <w:right w:w="58" w:type="dxa"/>
      </w:tblCellMar>
      <w:tblLook w:val="04A0" w:firstRow="1" w:lastRow="0" w:firstColumn="1" w:lastColumn="0" w:noHBand="0" w:noVBand="1"/>
    </w:tblPr>
    <w:tblGrid>
      <w:gridCol w:w="5395"/>
      <w:gridCol w:w="5395"/>
    </w:tblGrid>
    <w:tr w:rsidR="001E217C" w14:paraId="31D82B5E" w14:textId="77777777" w:rsidTr="003E4705">
      <w:tc>
        <w:tcPr>
          <w:tcW w:w="5395" w:type="dxa"/>
        </w:tcPr>
        <w:p w14:paraId="5F1DE1A6" w14:textId="515B43FC" w:rsidR="001E217C" w:rsidRDefault="001E217C">
          <w:pPr>
            <w:pStyle w:val="Header"/>
          </w:pPr>
          <w:r>
            <w:rPr>
              <w:noProof/>
            </w:rPr>
            <w:drawing>
              <wp:inline distT="0" distB="0" distL="0" distR="0" wp14:anchorId="354C06F8" wp14:editId="6137FFC1">
                <wp:extent cx="2449662" cy="679977"/>
                <wp:effectExtent l="0" t="0" r="0" b="0"/>
                <wp:docPr id="1025170060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49662" cy="67997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95" w:type="dxa"/>
          <w:vAlign w:val="bottom"/>
        </w:tcPr>
        <w:p w14:paraId="750146D0" w14:textId="77777777" w:rsidR="001E217C" w:rsidRDefault="001E217C" w:rsidP="001E217C">
          <w:pPr>
            <w:pStyle w:val="Header"/>
            <w:jc w:val="right"/>
          </w:pPr>
        </w:p>
        <w:p w14:paraId="18669112" w14:textId="19F055F0" w:rsidR="001E217C" w:rsidRPr="001E217C" w:rsidRDefault="001E217C" w:rsidP="001E217C">
          <w:pPr>
            <w:jc w:val="right"/>
            <w:rPr>
              <w:color w:val="21AAE9"/>
              <w:sz w:val="24"/>
              <w:szCs w:val="24"/>
            </w:rPr>
          </w:pPr>
          <w:r>
            <w:rPr>
              <w:sz w:val="24"/>
              <w:szCs w:val="24"/>
            </w:rPr>
            <w:t>16</w:t>
          </w:r>
          <w:r>
            <w:rPr>
              <w:sz w:val="24"/>
              <w:szCs w:val="24"/>
              <w:vertAlign w:val="superscript"/>
            </w:rPr>
            <w:t>+</w:t>
          </w:r>
          <w:r>
            <w:rPr>
              <w:sz w:val="24"/>
              <w:szCs w:val="24"/>
            </w:rPr>
            <w:t xml:space="preserve"> years of </w:t>
          </w:r>
          <w:r>
            <w:rPr>
              <w:color w:val="21AAE9"/>
              <w:sz w:val="24"/>
              <w:szCs w:val="24"/>
            </w:rPr>
            <w:t>Innovative Excellence</w:t>
          </w:r>
        </w:p>
      </w:tc>
    </w:tr>
  </w:tbl>
  <w:p w14:paraId="532F690C" w14:textId="6D88FBFC" w:rsidR="00F1709E" w:rsidRDefault="000918BB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17040830" wp14:editId="228FC2C8">
              <wp:simplePos x="0" y="0"/>
              <wp:positionH relativeFrom="page">
                <wp:align>right</wp:align>
              </wp:positionH>
              <wp:positionV relativeFrom="paragraph">
                <wp:posOffset>-1146121</wp:posOffset>
              </wp:positionV>
              <wp:extent cx="708822" cy="656414"/>
              <wp:effectExtent l="0" t="0" r="0" b="10795"/>
              <wp:wrapNone/>
              <wp:docPr id="339238597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8822" cy="656414"/>
                        <a:chOff x="0" y="0"/>
                        <a:chExt cx="708822" cy="656414"/>
                      </a:xfrm>
                    </wpg:grpSpPr>
                    <wpg:grpSp>
                      <wpg:cNvPr id="1337743763" name="Group 1337743763"/>
                      <wpg:cNvGrpSpPr/>
                      <wpg:grpSpPr>
                        <a:xfrm>
                          <a:off x="0" y="369651"/>
                          <a:ext cx="297815" cy="280670"/>
                          <a:chOff x="5196925" y="3630925"/>
                          <a:chExt cx="298150" cy="298150"/>
                        </a:xfrm>
                      </wpg:grpSpPr>
                      <wpg:grpSp>
                        <wpg:cNvPr id="1045140909" name="Group 1045140909"/>
                        <wpg:cNvGrpSpPr/>
                        <wpg:grpSpPr>
                          <a:xfrm>
                            <a:off x="5196934" y="3630934"/>
                            <a:ext cx="298132" cy="298132"/>
                            <a:chOff x="5196775" y="3630775"/>
                            <a:chExt cx="298425" cy="298425"/>
                          </a:xfrm>
                        </wpg:grpSpPr>
                        <wps:wsp>
                          <wps:cNvPr id="1916633042" name="Rectangle 1916633042"/>
                          <wps:cNvSpPr/>
                          <wps:spPr>
                            <a:xfrm>
                              <a:off x="5196775" y="3630775"/>
                              <a:ext cx="298425" cy="298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D3F86D" w14:textId="77777777" w:rsidR="00F1709E" w:rsidRDefault="00F1709E" w:rsidP="00F1709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65628496" name="Group 665628496"/>
                          <wpg:cNvGrpSpPr/>
                          <wpg:grpSpPr>
                            <a:xfrm>
                              <a:off x="5196934" y="3630934"/>
                              <a:ext cx="298132" cy="298132"/>
                              <a:chOff x="5192325" y="3626325"/>
                              <a:chExt cx="307350" cy="307350"/>
                            </a:xfrm>
                          </wpg:grpSpPr>
                          <wps:wsp>
                            <wps:cNvPr id="1024010090" name="Rectangle 1024010090"/>
                            <wps:cNvSpPr/>
                            <wps:spPr>
                              <a:xfrm>
                                <a:off x="5192325" y="3626325"/>
                                <a:ext cx="307350" cy="307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1EE2905" w14:textId="77777777" w:rsidR="00F1709E" w:rsidRDefault="00F1709E" w:rsidP="00F1709E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570864837" name="Group 1570864837"/>
                            <wpg:cNvGrpSpPr/>
                            <wpg:grpSpPr>
                              <a:xfrm>
                                <a:off x="5197093" y="3631093"/>
                                <a:ext cx="297815" cy="297815"/>
                                <a:chOff x="0" y="0"/>
                                <a:chExt cx="297815" cy="297815"/>
                              </a:xfrm>
                            </wpg:grpSpPr>
                            <wps:wsp>
                              <wps:cNvPr id="1693680976" name="Rectangle 1693680976"/>
                              <wps:cNvSpPr/>
                              <wps:spPr>
                                <a:xfrm>
                                  <a:off x="0" y="0"/>
                                  <a:ext cx="297800" cy="297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 cap="flat" cmpd="sng">
                                  <a:solidFill>
                                    <a:srgbClr val="FFFFFF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txbx>
                                <w:txbxContent>
                                  <w:p w14:paraId="48A859DE" w14:textId="77777777" w:rsidR="00F1709E" w:rsidRDefault="00F1709E" w:rsidP="00F1709E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537860963" name="Freeform: Shape 537860963"/>
                              <wps:cNvSpPr/>
                              <wps:spPr>
                                <a:xfrm>
                                  <a:off x="0" y="0"/>
                                  <a:ext cx="297815" cy="297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815" h="297815" extrusionOk="0">
                                      <a:moveTo>
                                        <a:pt x="148883" y="297766"/>
                                      </a:moveTo>
                                      <a:lnTo>
                                        <a:pt x="101824" y="290176"/>
                                      </a:lnTo>
                                      <a:lnTo>
                                        <a:pt x="60954" y="269041"/>
                                      </a:lnTo>
                                      <a:lnTo>
                                        <a:pt x="28725" y="236812"/>
                                      </a:lnTo>
                                      <a:lnTo>
                                        <a:pt x="7590" y="195942"/>
                                      </a:lnTo>
                                      <a:lnTo>
                                        <a:pt x="0" y="148883"/>
                                      </a:lnTo>
                                      <a:lnTo>
                                        <a:pt x="7590" y="101824"/>
                                      </a:lnTo>
                                      <a:lnTo>
                                        <a:pt x="28725" y="60954"/>
                                      </a:lnTo>
                                      <a:lnTo>
                                        <a:pt x="60954" y="28725"/>
                                      </a:lnTo>
                                      <a:lnTo>
                                        <a:pt x="101824" y="7590"/>
                                      </a:lnTo>
                                      <a:lnTo>
                                        <a:pt x="148883" y="0"/>
                                      </a:lnTo>
                                      <a:lnTo>
                                        <a:pt x="195941" y="7590"/>
                                      </a:lnTo>
                                      <a:lnTo>
                                        <a:pt x="236811" y="28725"/>
                                      </a:lnTo>
                                      <a:lnTo>
                                        <a:pt x="269040" y="60954"/>
                                      </a:lnTo>
                                      <a:lnTo>
                                        <a:pt x="290176" y="101824"/>
                                      </a:lnTo>
                                      <a:lnTo>
                                        <a:pt x="297767" y="148883"/>
                                      </a:lnTo>
                                      <a:lnTo>
                                        <a:pt x="290176" y="195942"/>
                                      </a:lnTo>
                                      <a:lnTo>
                                        <a:pt x="269040" y="236812"/>
                                      </a:lnTo>
                                      <a:lnTo>
                                        <a:pt x="236811" y="269041"/>
                                      </a:lnTo>
                                      <a:lnTo>
                                        <a:pt x="195941" y="290176"/>
                                      </a:lnTo>
                                      <a:lnTo>
                                        <a:pt x="148883" y="29776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0AAE9"/>
                                </a:solidFill>
                                <a:ln w="9525" cap="flat" cmpd="sng">
                                  <a:solidFill>
                                    <a:srgbClr val="FFFFFF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s:wsp>
                      <wps:cNvPr id="2094395549" name="Freeform: Shape 2094395549"/>
                      <wps:cNvSpPr/>
                      <wps:spPr>
                        <a:xfrm>
                          <a:off x="282102" y="0"/>
                          <a:ext cx="426720" cy="6564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720" h="673735" extrusionOk="0">
                              <a:moveTo>
                                <a:pt x="336794" y="673588"/>
                              </a:moveTo>
                              <a:lnTo>
                                <a:pt x="291093" y="670514"/>
                              </a:lnTo>
                              <a:lnTo>
                                <a:pt x="247260" y="661558"/>
                              </a:lnTo>
                              <a:lnTo>
                                <a:pt x="205698" y="647121"/>
                              </a:lnTo>
                              <a:lnTo>
                                <a:pt x="166807" y="627606"/>
                              </a:lnTo>
                              <a:lnTo>
                                <a:pt x="130989" y="603413"/>
                              </a:lnTo>
                              <a:lnTo>
                                <a:pt x="98644" y="574943"/>
                              </a:lnTo>
                              <a:lnTo>
                                <a:pt x="70175" y="542599"/>
                              </a:lnTo>
                              <a:lnTo>
                                <a:pt x="45982" y="506780"/>
                              </a:lnTo>
                              <a:lnTo>
                                <a:pt x="26466" y="467889"/>
                              </a:lnTo>
                              <a:lnTo>
                                <a:pt x="12030" y="426327"/>
                              </a:lnTo>
                              <a:lnTo>
                                <a:pt x="3074" y="382495"/>
                              </a:lnTo>
                              <a:lnTo>
                                <a:pt x="0" y="336794"/>
                              </a:lnTo>
                              <a:lnTo>
                                <a:pt x="3074" y="291093"/>
                              </a:lnTo>
                              <a:lnTo>
                                <a:pt x="12030" y="247261"/>
                              </a:lnTo>
                              <a:lnTo>
                                <a:pt x="26466" y="205698"/>
                              </a:lnTo>
                              <a:lnTo>
                                <a:pt x="45982" y="166807"/>
                              </a:lnTo>
                              <a:lnTo>
                                <a:pt x="70175" y="130989"/>
                              </a:lnTo>
                              <a:lnTo>
                                <a:pt x="98644" y="98644"/>
                              </a:lnTo>
                              <a:lnTo>
                                <a:pt x="130989" y="70175"/>
                              </a:lnTo>
                              <a:lnTo>
                                <a:pt x="166807" y="45982"/>
                              </a:lnTo>
                              <a:lnTo>
                                <a:pt x="205698" y="26466"/>
                              </a:lnTo>
                              <a:lnTo>
                                <a:pt x="247260" y="12030"/>
                              </a:lnTo>
                              <a:lnTo>
                                <a:pt x="291093" y="3074"/>
                              </a:lnTo>
                              <a:lnTo>
                                <a:pt x="336794" y="0"/>
                              </a:lnTo>
                              <a:lnTo>
                                <a:pt x="382495" y="3074"/>
                              </a:lnTo>
                              <a:lnTo>
                                <a:pt x="426383" y="12030"/>
                              </a:lnTo>
                              <a:lnTo>
                                <a:pt x="426383" y="661558"/>
                              </a:lnTo>
                              <a:lnTo>
                                <a:pt x="382495" y="670514"/>
                              </a:lnTo>
                              <a:lnTo>
                                <a:pt x="336794" y="6735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AAE9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7040830" id="Group 9" o:spid="_x0000_s1030" style="position:absolute;margin-left:4.6pt;margin-top:-90.25pt;width:55.8pt;height:51.7pt;z-index:-251654144;mso-position-horizontal:right;mso-position-horizontal-relative:page" coordsize="7088,65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">
              <v:group id="Group 1337743763" o:spid="_x0000_s1031" style="position:absolute;top:3696;width:2978;height:2807" coordorigin="51969,36309" coordsize="2981,2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">
                <v:group id="Group 1045140909" o:spid="_x0000_s1032" style="position:absolute;left:51969;top:36309;width:2981;height:2981" coordorigin="51967,36307" coordsize="2984,2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">
                  <v:rect id="Rectangle 1916633042" o:spid="_x0000_s1033" style="position:absolute;left:51967;top:36307;width:2985;height:29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1FD3F86D" w14:textId="77777777" w:rsidR="00F1709E" w:rsidRDefault="00F1709E" w:rsidP="00F1709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up 665628496" o:spid="_x0000_s1034" style="position:absolute;left:51969;top:36309;width:2981;height:2981" coordorigin="51923,36263" coordsize="3073,3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">
                    <v:rect id="Rectangle 1024010090" o:spid="_x0000_s1035" style="position:absolute;left:51923;top:36263;width:3073;height:3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21EE2905" w14:textId="77777777" w:rsidR="00F1709E" w:rsidRDefault="00F1709E" w:rsidP="00F1709E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 1570864837" o:spid="_x0000_s1036" style="position:absolute;left:51970;top:36310;width:2979;height:2979" coordsize="29781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">
                      <v:rect id="Rectangle 1693680976" o:spid="_x0000_s1037" style="position:absolute;width:297800;height:297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" filled="f" strokecolor="white">
                        <v:stroke startarrowwidth="narrow" startarrowlength="short" endarrowwidth="narrow" endarrowlength="short" joinstyle="round"/>
                        <v:textbox inset="2.53958mm,2.53958mm,2.53958mm,2.53958mm">
                          <w:txbxContent>
                            <w:p w14:paraId="48A859DE" w14:textId="77777777" w:rsidR="00F1709E" w:rsidRDefault="00F1709E" w:rsidP="00F1709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 id="Freeform: Shape 537860963" o:spid="_x0000_s1038" style="position:absolute;width:297815;height:297815;visibility:visible;mso-wrap-style:square;v-text-anchor:middle" coordsize="29781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" path="m148883,297766r-47059,-7590l60954,269041,28725,236812,7590,195942,,148883,7590,101824,28725,60954,60954,28725,101824,7590,148883,r47058,7590l236811,28725r32229,32229l290176,101824r7591,47059l290176,195942r-21136,40870l236811,269041r-40870,21135l148883,297766xe" fillcolor="#20aae9" strokecolor="white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</v:group>
                </v:group>
              </v:group>
              <v:shape id="Freeform: Shape 2094395549" o:spid="_x0000_s1039" style="position:absolute;left:2821;width:4267;height:6564;visibility:visible;mso-wrap-style:square;v-text-anchor:middle" coordsize="426720,673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" path="m336794,673588r-45701,-3074l247260,661558,205698,647121,166807,627606,130989,603413,98644,574943,70175,542599,45982,506780,26466,467889,12030,426327,3074,382495,,336794,3074,291093r8956,-43832l26466,205698,45982,166807,70175,130989,98644,98644,130989,70175,166807,45982,205698,26466,247260,12030,291093,3074,336794,r45701,3074l426383,12030r,649528l382495,670514r-45701,3074xe" fillcolor="#20aae9" stroked="f">
                <v:path arrowok="t" o:extrusionok="f"/>
              </v:shape>
              <w10:wrap anchorx="page"/>
            </v:group>
          </w:pict>
        </mc:Fallback>
      </mc:AlternateContent>
    </w:r>
    <w:r w:rsidR="00000000">
      <w:rPr>
        <w:noProof/>
      </w:rPr>
      <w:pict w14:anchorId="0FE85E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16244783" o:spid="_x0000_s1027" type="#_x0000_t75" style="position:absolute;margin-left:0;margin-top:0;width:538.15pt;height:538.15pt;z-index:-251650048;mso-position-horizontal:center;mso-position-horizontal-relative:margin;mso-position-vertical:center;mso-position-vertical-relative:margin" o:allowincell="f">
          <v:imagedata r:id="rId2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1B8"/>
    <w:multiLevelType w:val="hybridMultilevel"/>
    <w:tmpl w:val="025A7A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40656"/>
    <w:multiLevelType w:val="hybridMultilevel"/>
    <w:tmpl w:val="85049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C2955"/>
    <w:multiLevelType w:val="hybridMultilevel"/>
    <w:tmpl w:val="D2C0A650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3" w15:restartNumberingAfterBreak="0">
    <w:nsid w:val="28F906F1"/>
    <w:multiLevelType w:val="hybridMultilevel"/>
    <w:tmpl w:val="EECE1D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0C61B5"/>
    <w:multiLevelType w:val="hybridMultilevel"/>
    <w:tmpl w:val="68BEB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A04805"/>
    <w:multiLevelType w:val="hybridMultilevel"/>
    <w:tmpl w:val="5C2EBE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471BED"/>
    <w:multiLevelType w:val="hybridMultilevel"/>
    <w:tmpl w:val="F288DB9E"/>
    <w:lvl w:ilvl="0" w:tplc="E7B82E66">
      <w:start w:val="1"/>
      <w:numFmt w:val="bullet"/>
      <w:lvlText w:val="•"/>
      <w:lvlJc w:val="left"/>
      <w:pPr>
        <w:ind w:left="460" w:hanging="240"/>
      </w:pPr>
      <w:rPr>
        <w:color w:val="2E75B6"/>
      </w:rPr>
    </w:lvl>
    <w:lvl w:ilvl="1" w:tplc="7096C272">
      <w:numFmt w:val="decimal"/>
      <w:lvlText w:val=""/>
      <w:lvlJc w:val="left"/>
    </w:lvl>
    <w:lvl w:ilvl="2" w:tplc="39C2132E">
      <w:numFmt w:val="decimal"/>
      <w:lvlText w:val=""/>
      <w:lvlJc w:val="left"/>
    </w:lvl>
    <w:lvl w:ilvl="3" w:tplc="2B70BE58">
      <w:numFmt w:val="decimal"/>
      <w:lvlText w:val=""/>
      <w:lvlJc w:val="left"/>
    </w:lvl>
    <w:lvl w:ilvl="4" w:tplc="BAE218B2">
      <w:numFmt w:val="decimal"/>
      <w:lvlText w:val=""/>
      <w:lvlJc w:val="left"/>
    </w:lvl>
    <w:lvl w:ilvl="5" w:tplc="A9D61B1E">
      <w:numFmt w:val="decimal"/>
      <w:lvlText w:val=""/>
      <w:lvlJc w:val="left"/>
    </w:lvl>
    <w:lvl w:ilvl="6" w:tplc="A58A1354">
      <w:numFmt w:val="decimal"/>
      <w:lvlText w:val=""/>
      <w:lvlJc w:val="left"/>
    </w:lvl>
    <w:lvl w:ilvl="7" w:tplc="01B86106">
      <w:numFmt w:val="decimal"/>
      <w:lvlText w:val=""/>
      <w:lvlJc w:val="left"/>
    </w:lvl>
    <w:lvl w:ilvl="8" w:tplc="937A41A4">
      <w:numFmt w:val="decimal"/>
      <w:lvlText w:val=""/>
      <w:lvlJc w:val="left"/>
    </w:lvl>
  </w:abstractNum>
  <w:abstractNum w:abstractNumId="7" w15:restartNumberingAfterBreak="0">
    <w:nsid w:val="4593538C"/>
    <w:multiLevelType w:val="hybridMultilevel"/>
    <w:tmpl w:val="D332A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247FEB"/>
    <w:multiLevelType w:val="hybridMultilevel"/>
    <w:tmpl w:val="50FAEC48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9" w15:restartNumberingAfterBreak="0">
    <w:nsid w:val="52D206AD"/>
    <w:multiLevelType w:val="hybridMultilevel"/>
    <w:tmpl w:val="B06A48CE"/>
    <w:lvl w:ilvl="0" w:tplc="6D06041C">
      <w:start w:val="1"/>
      <w:numFmt w:val="decimal"/>
      <w:lvlText w:val="%1."/>
      <w:lvlJc w:val="left"/>
      <w:pPr>
        <w:ind w:left="460" w:hanging="280"/>
      </w:pPr>
    </w:lvl>
    <w:lvl w:ilvl="1" w:tplc="262E0814">
      <w:numFmt w:val="decimal"/>
      <w:lvlText w:val=""/>
      <w:lvlJc w:val="left"/>
    </w:lvl>
    <w:lvl w:ilvl="2" w:tplc="39A86F0E">
      <w:numFmt w:val="decimal"/>
      <w:lvlText w:val=""/>
      <w:lvlJc w:val="left"/>
    </w:lvl>
    <w:lvl w:ilvl="3" w:tplc="CE8ECBCE">
      <w:numFmt w:val="decimal"/>
      <w:lvlText w:val=""/>
      <w:lvlJc w:val="left"/>
    </w:lvl>
    <w:lvl w:ilvl="4" w:tplc="45BA7364">
      <w:numFmt w:val="decimal"/>
      <w:lvlText w:val=""/>
      <w:lvlJc w:val="left"/>
    </w:lvl>
    <w:lvl w:ilvl="5" w:tplc="47502198">
      <w:numFmt w:val="decimal"/>
      <w:lvlText w:val=""/>
      <w:lvlJc w:val="left"/>
    </w:lvl>
    <w:lvl w:ilvl="6" w:tplc="16980BAA">
      <w:numFmt w:val="decimal"/>
      <w:lvlText w:val=""/>
      <w:lvlJc w:val="left"/>
    </w:lvl>
    <w:lvl w:ilvl="7" w:tplc="DE46B0E8">
      <w:numFmt w:val="decimal"/>
      <w:lvlText w:val=""/>
      <w:lvlJc w:val="left"/>
    </w:lvl>
    <w:lvl w:ilvl="8" w:tplc="3D5E8F54">
      <w:numFmt w:val="decimal"/>
      <w:lvlText w:val=""/>
      <w:lvlJc w:val="left"/>
    </w:lvl>
  </w:abstractNum>
  <w:abstractNum w:abstractNumId="10" w15:restartNumberingAfterBreak="0">
    <w:nsid w:val="576A3BFC"/>
    <w:multiLevelType w:val="hybridMultilevel"/>
    <w:tmpl w:val="F182CD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825EE7"/>
    <w:multiLevelType w:val="hybridMultilevel"/>
    <w:tmpl w:val="2AF8F542"/>
    <w:lvl w:ilvl="0" w:tplc="4009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num w:numId="1" w16cid:durableId="1572230220">
    <w:abstractNumId w:val="6"/>
    <w:lvlOverride w:ilvl="0">
      <w:startOverride w:val="1"/>
    </w:lvlOverride>
  </w:num>
  <w:num w:numId="2" w16cid:durableId="1011494137">
    <w:abstractNumId w:val="9"/>
    <w:lvlOverride w:ilvl="0">
      <w:startOverride w:val="1"/>
    </w:lvlOverride>
  </w:num>
  <w:num w:numId="3" w16cid:durableId="1808081481">
    <w:abstractNumId w:val="2"/>
  </w:num>
  <w:num w:numId="4" w16cid:durableId="996765801">
    <w:abstractNumId w:val="8"/>
  </w:num>
  <w:num w:numId="5" w16cid:durableId="737286584">
    <w:abstractNumId w:val="11"/>
  </w:num>
  <w:num w:numId="6" w16cid:durableId="1630739350">
    <w:abstractNumId w:val="0"/>
  </w:num>
  <w:num w:numId="7" w16cid:durableId="1058942496">
    <w:abstractNumId w:val="5"/>
  </w:num>
  <w:num w:numId="8" w16cid:durableId="1452939036">
    <w:abstractNumId w:val="7"/>
  </w:num>
  <w:num w:numId="9" w16cid:durableId="271909400">
    <w:abstractNumId w:val="1"/>
  </w:num>
  <w:num w:numId="10" w16cid:durableId="1565141695">
    <w:abstractNumId w:val="4"/>
  </w:num>
  <w:num w:numId="11" w16cid:durableId="1467701354">
    <w:abstractNumId w:val="3"/>
  </w:num>
  <w:num w:numId="12" w16cid:durableId="14218265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attachedTemplate r:id="rId1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92E"/>
    <w:rsid w:val="00015C1F"/>
    <w:rsid w:val="000306E9"/>
    <w:rsid w:val="00036A0E"/>
    <w:rsid w:val="00087539"/>
    <w:rsid w:val="000918BB"/>
    <w:rsid w:val="00092BBF"/>
    <w:rsid w:val="00114BF8"/>
    <w:rsid w:val="0011610B"/>
    <w:rsid w:val="00151FE8"/>
    <w:rsid w:val="00174F60"/>
    <w:rsid w:val="00180238"/>
    <w:rsid w:val="0019257F"/>
    <w:rsid w:val="001E217C"/>
    <w:rsid w:val="00203F7C"/>
    <w:rsid w:val="00212B3B"/>
    <w:rsid w:val="002168E9"/>
    <w:rsid w:val="00262F2F"/>
    <w:rsid w:val="002778BF"/>
    <w:rsid w:val="002C3719"/>
    <w:rsid w:val="002F2023"/>
    <w:rsid w:val="00313370"/>
    <w:rsid w:val="003311E7"/>
    <w:rsid w:val="003412E6"/>
    <w:rsid w:val="003418D7"/>
    <w:rsid w:val="003507EA"/>
    <w:rsid w:val="0036636C"/>
    <w:rsid w:val="00380BC9"/>
    <w:rsid w:val="00384F29"/>
    <w:rsid w:val="00395F74"/>
    <w:rsid w:val="003C16A4"/>
    <w:rsid w:val="003E4705"/>
    <w:rsid w:val="004262E0"/>
    <w:rsid w:val="0044772D"/>
    <w:rsid w:val="00455409"/>
    <w:rsid w:val="0046661D"/>
    <w:rsid w:val="00473E6D"/>
    <w:rsid w:val="0048423E"/>
    <w:rsid w:val="00484605"/>
    <w:rsid w:val="004915D0"/>
    <w:rsid w:val="004B2C62"/>
    <w:rsid w:val="004C2821"/>
    <w:rsid w:val="004C4C5F"/>
    <w:rsid w:val="004D566C"/>
    <w:rsid w:val="004E0BEE"/>
    <w:rsid w:val="005461A6"/>
    <w:rsid w:val="005539CE"/>
    <w:rsid w:val="005847D8"/>
    <w:rsid w:val="005F71E0"/>
    <w:rsid w:val="0061111F"/>
    <w:rsid w:val="0066447D"/>
    <w:rsid w:val="00691066"/>
    <w:rsid w:val="006A5090"/>
    <w:rsid w:val="00713F81"/>
    <w:rsid w:val="007146B7"/>
    <w:rsid w:val="007375E9"/>
    <w:rsid w:val="00747C19"/>
    <w:rsid w:val="007A67CE"/>
    <w:rsid w:val="007B6DAE"/>
    <w:rsid w:val="007B6E37"/>
    <w:rsid w:val="007D4B05"/>
    <w:rsid w:val="007F56E3"/>
    <w:rsid w:val="00804774"/>
    <w:rsid w:val="00833A30"/>
    <w:rsid w:val="0086247C"/>
    <w:rsid w:val="00867E17"/>
    <w:rsid w:val="008847F9"/>
    <w:rsid w:val="008A6C52"/>
    <w:rsid w:val="008B10E3"/>
    <w:rsid w:val="008C3CD8"/>
    <w:rsid w:val="00901F3F"/>
    <w:rsid w:val="00917C72"/>
    <w:rsid w:val="0095392E"/>
    <w:rsid w:val="00964768"/>
    <w:rsid w:val="0097636C"/>
    <w:rsid w:val="00992062"/>
    <w:rsid w:val="009F1FBC"/>
    <w:rsid w:val="009F7965"/>
    <w:rsid w:val="00A012A9"/>
    <w:rsid w:val="00A50445"/>
    <w:rsid w:val="00A63185"/>
    <w:rsid w:val="00AD5796"/>
    <w:rsid w:val="00AD7C00"/>
    <w:rsid w:val="00AF5D17"/>
    <w:rsid w:val="00B21F48"/>
    <w:rsid w:val="00BB5F40"/>
    <w:rsid w:val="00BE65C3"/>
    <w:rsid w:val="00BE7AF4"/>
    <w:rsid w:val="00BF3499"/>
    <w:rsid w:val="00C0714C"/>
    <w:rsid w:val="00C10B6E"/>
    <w:rsid w:val="00C321DB"/>
    <w:rsid w:val="00C9156A"/>
    <w:rsid w:val="00CE7C99"/>
    <w:rsid w:val="00CF5CAE"/>
    <w:rsid w:val="00D04984"/>
    <w:rsid w:val="00D14819"/>
    <w:rsid w:val="00D66B1A"/>
    <w:rsid w:val="00D81C6B"/>
    <w:rsid w:val="00D9419E"/>
    <w:rsid w:val="00DD17AD"/>
    <w:rsid w:val="00E06955"/>
    <w:rsid w:val="00E3171A"/>
    <w:rsid w:val="00E368E8"/>
    <w:rsid w:val="00E405C2"/>
    <w:rsid w:val="00E611DE"/>
    <w:rsid w:val="00E80659"/>
    <w:rsid w:val="00E9132F"/>
    <w:rsid w:val="00E9368A"/>
    <w:rsid w:val="00F07022"/>
    <w:rsid w:val="00F1709E"/>
    <w:rsid w:val="00F25ACE"/>
    <w:rsid w:val="00F438AF"/>
    <w:rsid w:val="00F43D49"/>
    <w:rsid w:val="00FA6D7C"/>
    <w:rsid w:val="00FE29A6"/>
    <w:rsid w:val="00FE5005"/>
    <w:rsid w:val="02EDE3BC"/>
    <w:rsid w:val="0D8F6C5C"/>
    <w:rsid w:val="0D90273E"/>
    <w:rsid w:val="13AEEDEB"/>
    <w:rsid w:val="17972035"/>
    <w:rsid w:val="24151180"/>
    <w:rsid w:val="25B0E1E1"/>
    <w:rsid w:val="27908944"/>
    <w:rsid w:val="2B57CA5D"/>
    <w:rsid w:val="2D4A7162"/>
    <w:rsid w:val="33ECE95D"/>
    <w:rsid w:val="38BFFD50"/>
    <w:rsid w:val="3919F6D6"/>
    <w:rsid w:val="41E7F4BE"/>
    <w:rsid w:val="4B75AEA7"/>
    <w:rsid w:val="4D0EA77B"/>
    <w:rsid w:val="4E948CA1"/>
    <w:rsid w:val="569A3364"/>
    <w:rsid w:val="5E5F2DC4"/>
    <w:rsid w:val="739CC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58CA8D"/>
  <w15:chartTrackingRefBased/>
  <w15:docId w15:val="{6427E558-C80A-47F7-A9BE-121EBA549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lang w:val="en-AU" w:eastAsia="en-US" w:bidi="ar-SA"/>
      </w:rPr>
    </w:rPrDefault>
    <w:pPrDefault>
      <w:pPr>
        <w:spacing w:after="200" w:line="2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0" w:qFormat="1"/>
    <w:lsdException w:name="Quote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92E"/>
    <w:pPr>
      <w:spacing w:after="160" w:line="259" w:lineRule="auto"/>
    </w:pPr>
    <w:rPr>
      <w:rFonts w:ascii="Calibri" w:eastAsia="Calibri" w:hAnsi="Calibri" w:cs="Calibri"/>
      <w:sz w:val="22"/>
      <w:szCs w:val="22"/>
      <w:lang w:val="en" w:eastAsia="en-IN"/>
    </w:rPr>
  </w:style>
  <w:style w:type="paragraph" w:styleId="Heading1">
    <w:name w:val="heading 1"/>
    <w:link w:val="Heading1Char"/>
    <w:uiPriority w:val="9"/>
    <w:qFormat/>
    <w:rsid w:val="00395F74"/>
    <w:pPr>
      <w:spacing w:before="320" w:after="160" w:line="240" w:lineRule="auto"/>
      <w:outlineLvl w:val="0"/>
    </w:pPr>
    <w:rPr>
      <w:rFonts w:ascii="Arial" w:eastAsia="Arial" w:hAnsi="Arial" w:cs="Arial"/>
      <w:b/>
      <w:bCs/>
      <w:color w:val="0F2A43"/>
      <w:sz w:val="30"/>
      <w:szCs w:val="30"/>
      <w:lang w:val="en-IN" w:eastAsia="en-IN"/>
    </w:rPr>
  </w:style>
  <w:style w:type="paragraph" w:styleId="Heading2">
    <w:name w:val="heading 2"/>
    <w:link w:val="Heading2Char"/>
    <w:uiPriority w:val="9"/>
    <w:unhideWhenUsed/>
    <w:qFormat/>
    <w:rsid w:val="00395F74"/>
    <w:pPr>
      <w:spacing w:before="220" w:after="100" w:line="240" w:lineRule="auto"/>
      <w:outlineLvl w:val="1"/>
    </w:pPr>
    <w:rPr>
      <w:rFonts w:ascii="Arial" w:eastAsia="Arial" w:hAnsi="Arial" w:cs="Arial"/>
      <w:b/>
      <w:bCs/>
      <w:color w:val="2E75B6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461A6"/>
    <w:pPr>
      <w:spacing w:after="0" w:line="240" w:lineRule="auto"/>
      <w:contextualSpacing/>
    </w:pPr>
    <w:rPr>
      <w:rFonts w:asciiTheme="majorHAnsi" w:eastAsiaTheme="majorEastAsia" w:hAnsiTheme="majorHAnsi" w:cstheme="majorBidi"/>
      <w:i/>
      <w:caps/>
      <w:color w:val="154875" w:themeColor="accent1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1A6"/>
    <w:rPr>
      <w:rFonts w:asciiTheme="majorHAnsi" w:eastAsiaTheme="majorEastAsia" w:hAnsiTheme="majorHAnsi" w:cstheme="majorBidi"/>
      <w:i/>
      <w:caps/>
      <w:color w:val="154875" w:themeColor="accent1"/>
      <w:kern w:val="28"/>
      <w:sz w:val="72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36C"/>
    <w:pPr>
      <w:numPr>
        <w:ilvl w:val="1"/>
      </w:numPr>
      <w:spacing w:after="120" w:line="240" w:lineRule="auto"/>
      <w:contextualSpacing/>
      <w:jc w:val="right"/>
    </w:pPr>
    <w:rPr>
      <w:rFonts w:eastAsiaTheme="minorEastAsia" w:cstheme="minorBidi"/>
      <w:b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11"/>
    <w:rsid w:val="0097636C"/>
    <w:rPr>
      <w:rFonts w:eastAsiaTheme="minorEastAsia" w:cstheme="minorBidi"/>
      <w:b/>
      <w:caps/>
      <w:sz w:val="26"/>
      <w:szCs w:val="22"/>
    </w:rPr>
  </w:style>
  <w:style w:type="paragraph" w:styleId="Quote">
    <w:name w:val="Quote"/>
    <w:basedOn w:val="Normal"/>
    <w:next w:val="Normal"/>
    <w:link w:val="QuoteChar"/>
    <w:uiPriority w:val="12"/>
    <w:qFormat/>
    <w:rsid w:val="00B21F48"/>
    <w:pPr>
      <w:spacing w:before="200"/>
      <w:jc w:val="right"/>
    </w:pPr>
    <w:rPr>
      <w:iCs/>
      <w:color w:val="FFFFFF" w:themeColor="background1"/>
      <w:sz w:val="26"/>
    </w:rPr>
  </w:style>
  <w:style w:type="character" w:customStyle="1" w:styleId="QuoteChar">
    <w:name w:val="Quote Char"/>
    <w:basedOn w:val="DefaultParagraphFont"/>
    <w:link w:val="Quote"/>
    <w:uiPriority w:val="12"/>
    <w:rsid w:val="00B21F48"/>
    <w:rPr>
      <w:iCs/>
      <w:color w:val="FFFFFF" w:themeColor="background1"/>
      <w:sz w:val="26"/>
      <w:lang w:val="en-US"/>
    </w:rPr>
  </w:style>
  <w:style w:type="paragraph" w:customStyle="1" w:styleId="Quotecentred">
    <w:name w:val="Quote centred"/>
    <w:basedOn w:val="Quote"/>
    <w:next w:val="Normal"/>
    <w:link w:val="QuotecentredChar"/>
    <w:uiPriority w:val="12"/>
    <w:qFormat/>
    <w:rsid w:val="007F56E3"/>
    <w:pPr>
      <w:jc w:val="center"/>
    </w:pPr>
  </w:style>
  <w:style w:type="paragraph" w:customStyle="1" w:styleId="Contact">
    <w:name w:val="Contact"/>
    <w:basedOn w:val="Normal"/>
    <w:next w:val="Normal"/>
    <w:link w:val="ContactChar"/>
    <w:uiPriority w:val="14"/>
    <w:qFormat/>
    <w:rsid w:val="002168E9"/>
    <w:pPr>
      <w:spacing w:after="0" w:line="240" w:lineRule="auto"/>
      <w:jc w:val="center"/>
    </w:pPr>
    <w:rPr>
      <w:b/>
      <w:sz w:val="32"/>
    </w:rPr>
  </w:style>
  <w:style w:type="character" w:customStyle="1" w:styleId="QuotecentredChar">
    <w:name w:val="Quote centred Char"/>
    <w:basedOn w:val="QuoteChar"/>
    <w:link w:val="Quotecentred"/>
    <w:uiPriority w:val="12"/>
    <w:rsid w:val="00804774"/>
    <w:rPr>
      <w:iCs/>
      <w:color w:val="FFFFFF" w:themeColor="background1"/>
      <w:sz w:val="26"/>
      <w:lang w:val="en-US"/>
    </w:rPr>
  </w:style>
  <w:style w:type="paragraph" w:styleId="Header">
    <w:name w:val="header"/>
    <w:basedOn w:val="Normal"/>
    <w:link w:val="HeaderChar"/>
    <w:uiPriority w:val="99"/>
    <w:rsid w:val="003412E6"/>
    <w:pPr>
      <w:spacing w:after="0" w:line="240" w:lineRule="auto"/>
    </w:pPr>
  </w:style>
  <w:style w:type="character" w:customStyle="1" w:styleId="ContactChar">
    <w:name w:val="Contact Char"/>
    <w:basedOn w:val="DefaultParagraphFont"/>
    <w:link w:val="Contact"/>
    <w:uiPriority w:val="14"/>
    <w:rsid w:val="002168E9"/>
    <w:rPr>
      <w:b/>
      <w:sz w:val="3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7B6E37"/>
    <w:rPr>
      <w:lang w:val="en-US"/>
    </w:rPr>
  </w:style>
  <w:style w:type="paragraph" w:styleId="Footer">
    <w:name w:val="footer"/>
    <w:basedOn w:val="Normal"/>
    <w:link w:val="FooterChar"/>
    <w:uiPriority w:val="99"/>
    <w:rsid w:val="003412E6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6E37"/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BF3499"/>
    <w:rPr>
      <w:color w:val="808080"/>
    </w:rPr>
  </w:style>
  <w:style w:type="table" w:styleId="TableGrid">
    <w:name w:val="Table Grid"/>
    <w:basedOn w:val="TableNormal"/>
    <w:uiPriority w:val="39"/>
    <w:rsid w:val="0097636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onDarkBackground">
    <w:name w:val="Normal on Dark Background"/>
    <w:basedOn w:val="Normal"/>
    <w:link w:val="NormalonDarkBackgroundChar"/>
    <w:uiPriority w:val="13"/>
    <w:qFormat/>
    <w:rsid w:val="00F07022"/>
    <w:pPr>
      <w:spacing w:line="240" w:lineRule="auto"/>
    </w:pPr>
    <w:rPr>
      <w:noProof/>
      <w:color w:val="FFFFFF" w:themeColor="background1"/>
    </w:rPr>
  </w:style>
  <w:style w:type="character" w:customStyle="1" w:styleId="NormalonDarkBackgroundChar">
    <w:name w:val="Normal on Dark Background Char"/>
    <w:basedOn w:val="DefaultParagraphFont"/>
    <w:link w:val="NormalonDarkBackground"/>
    <w:uiPriority w:val="13"/>
    <w:rsid w:val="00804774"/>
    <w:rPr>
      <w:noProof/>
      <w:color w:val="FFFFFF" w:themeColor="background1"/>
    </w:rPr>
  </w:style>
  <w:style w:type="paragraph" w:customStyle="1" w:styleId="Graphic">
    <w:name w:val="Graphic"/>
    <w:basedOn w:val="Normal"/>
    <w:link w:val="GraphicChar"/>
    <w:qFormat/>
    <w:rsid w:val="00747C19"/>
    <w:pPr>
      <w:keepNext/>
      <w:spacing w:after="240"/>
    </w:pPr>
  </w:style>
  <w:style w:type="paragraph" w:customStyle="1" w:styleId="Style1">
    <w:name w:val="Style1"/>
    <w:basedOn w:val="Graphic"/>
    <w:link w:val="Style1Char"/>
    <w:qFormat/>
    <w:rsid w:val="007D4B05"/>
    <w:pPr>
      <w:spacing w:after="720"/>
    </w:pPr>
  </w:style>
  <w:style w:type="character" w:customStyle="1" w:styleId="GraphicChar">
    <w:name w:val="Graphic Char"/>
    <w:basedOn w:val="DefaultParagraphFont"/>
    <w:link w:val="Graphic"/>
    <w:rsid w:val="00747C19"/>
    <w:rPr>
      <w:sz w:val="22"/>
      <w:lang w:val="en-US"/>
    </w:rPr>
  </w:style>
  <w:style w:type="character" w:customStyle="1" w:styleId="Style1Char">
    <w:name w:val="Style1 Char"/>
    <w:basedOn w:val="GraphicChar"/>
    <w:link w:val="Style1"/>
    <w:rsid w:val="007D4B05"/>
    <w:rPr>
      <w:sz w:val="2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395F74"/>
    <w:rPr>
      <w:rFonts w:ascii="Arial" w:eastAsia="Arial" w:hAnsi="Arial" w:cs="Arial"/>
      <w:b/>
      <w:bCs/>
      <w:color w:val="0F2A43"/>
      <w:sz w:val="30"/>
      <w:szCs w:val="30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95F74"/>
    <w:rPr>
      <w:rFonts w:ascii="Arial" w:eastAsia="Arial" w:hAnsi="Arial" w:cs="Arial"/>
      <w:b/>
      <w:bCs/>
      <w:color w:val="2E75B6"/>
      <w:sz w:val="24"/>
      <w:szCs w:val="24"/>
      <w:lang w:val="en-IN" w:eastAsia="en-IN"/>
    </w:rPr>
  </w:style>
  <w:style w:type="paragraph" w:styleId="ListParagraph">
    <w:name w:val="List Paragraph"/>
    <w:qFormat/>
    <w:rsid w:val="005847D8"/>
    <w:pPr>
      <w:spacing w:before="120" w:after="120" w:line="240" w:lineRule="auto"/>
    </w:pPr>
    <w:rPr>
      <w:rFonts w:ascii="Calibri" w:eastAsia="Arial" w:hAnsi="Calibri" w:cs="Arial"/>
      <w:color w:val="44515E"/>
      <w:sz w:val="22"/>
      <w:szCs w:val="22"/>
      <w:lang w:val="en-IN" w:eastAsia="en-IN"/>
    </w:rPr>
  </w:style>
  <w:style w:type="character" w:styleId="Hyperlink">
    <w:name w:val="Hyperlink"/>
    <w:uiPriority w:val="99"/>
    <w:unhideWhenUsed/>
    <w:rsid w:val="00395F74"/>
    <w:rPr>
      <w:color w:val="0563C1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D17AD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3557" w:themeColor="accent1" w:themeShade="BF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DD17AD"/>
    <w:pPr>
      <w:spacing w:after="100"/>
      <w:ind w:left="220"/>
    </w:pPr>
    <w:rPr>
      <w:rFonts w:asciiTheme="minorHAnsi" w:eastAsiaTheme="minorEastAsia" w:hAnsiTheme="minorHAnsi" w:cs="Times New Roman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D17AD"/>
    <w:pPr>
      <w:spacing w:after="100"/>
    </w:pPr>
    <w:rPr>
      <w:rFonts w:asciiTheme="minorHAnsi" w:eastAsiaTheme="minorEastAsia" w:hAnsiTheme="minorHAnsi" w:cs="Times New Roman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DD17AD"/>
    <w:pPr>
      <w:spacing w:after="100"/>
      <w:ind w:left="440"/>
    </w:pPr>
    <w:rPr>
      <w:rFonts w:asciiTheme="minorHAnsi" w:eastAsiaTheme="minorEastAsia" w:hAnsiTheme="minorHAnsi" w:cs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sales@webosmotic.com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calendly.com/webosmotic/book-free-consultation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havesh%20Modi\AppData\Roaming\Microsoft\Templates\Handy-person%20newslet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6BFF1883D2146E9AE638C08ED320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D3B99A-EAC2-482A-9106-D11024019ECF}"/>
      </w:docPartPr>
      <w:docPartBody>
        <w:p w:rsidR="00586413" w:rsidRDefault="00C140C9" w:rsidP="00C140C9">
          <w:pPr>
            <w:pStyle w:val="A6BFF1883D2146E9AE638C08ED320834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0C9"/>
    <w:rsid w:val="000D2BA8"/>
    <w:rsid w:val="001A1D34"/>
    <w:rsid w:val="00455409"/>
    <w:rsid w:val="00586413"/>
    <w:rsid w:val="005F5474"/>
    <w:rsid w:val="0061068E"/>
    <w:rsid w:val="006B530B"/>
    <w:rsid w:val="007146B7"/>
    <w:rsid w:val="007F5C25"/>
    <w:rsid w:val="008016DC"/>
    <w:rsid w:val="009A65F6"/>
    <w:rsid w:val="009C0B2A"/>
    <w:rsid w:val="009F1FBC"/>
    <w:rsid w:val="009F7965"/>
    <w:rsid w:val="00A73000"/>
    <w:rsid w:val="00AD5796"/>
    <w:rsid w:val="00B96E7B"/>
    <w:rsid w:val="00BB5F40"/>
    <w:rsid w:val="00C140C9"/>
    <w:rsid w:val="00CE7C99"/>
    <w:rsid w:val="00E3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140C9"/>
    <w:rPr>
      <w:color w:val="808080"/>
    </w:rPr>
  </w:style>
  <w:style w:type="paragraph" w:customStyle="1" w:styleId="A6BFF1883D2146E9AE638C08ED320834">
    <w:name w:val="A6BFF1883D2146E9AE638C08ED320834"/>
    <w:rsid w:val="00C140C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Handyperson newsletter">
      <a:dk1>
        <a:sysClr val="windowText" lastClr="000000"/>
      </a:dk1>
      <a:lt1>
        <a:sysClr val="window" lastClr="FFFFFF"/>
      </a:lt1>
      <a:dk2>
        <a:srgbClr val="154875"/>
      </a:dk2>
      <a:lt2>
        <a:srgbClr val="FFFFFF"/>
      </a:lt2>
      <a:accent1>
        <a:srgbClr val="154875"/>
      </a:accent1>
      <a:accent2>
        <a:srgbClr val="8CD0E0"/>
      </a:accent2>
      <a:accent3>
        <a:srgbClr val="00A1CD"/>
      </a:accent3>
      <a:accent4>
        <a:srgbClr val="FFFFFF"/>
      </a:accent4>
      <a:accent5>
        <a:srgbClr val="FFFFFF"/>
      </a:accent5>
      <a:accent6>
        <a:srgbClr val="FFFFFF"/>
      </a:accent6>
      <a:hlink>
        <a:srgbClr val="154875"/>
      </a:hlink>
      <a:folHlink>
        <a:srgbClr val="FF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EE65F8-5F14-4359-8877-6DD3133FAD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F0D0A5-D0EE-46C7-B19C-029C031AE19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67C8A8A-C61B-4C1B-B9F6-8AFB5569B75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A3424C1-F0F8-4FB4-81E8-5D816181FE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Handy-person newsletter.dotx</Template>
  <TotalTime>68</TotalTime>
  <Pages>7</Pages>
  <Words>1454</Words>
  <Characters>8294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 2026 WebOsmotic. All rights reserved.</dc:creator>
  <cp:keywords/>
  <dc:description/>
  <cp:lastModifiedBy>Bhavesh Modi</cp:lastModifiedBy>
  <cp:revision>19</cp:revision>
  <dcterms:created xsi:type="dcterms:W3CDTF">2026-06-04T07:43:00Z</dcterms:created>
  <dcterms:modified xsi:type="dcterms:W3CDTF">2026-06-05T10:53:00Z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